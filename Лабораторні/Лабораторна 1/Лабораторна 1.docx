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BE934" w14:textId="77777777" w:rsidR="00B81E9C" w:rsidRPr="00845DAE" w:rsidRDefault="00B81E9C" w:rsidP="00B81E9C">
      <w:pPr>
        <w:jc w:val="center"/>
      </w:pPr>
      <w:r w:rsidRPr="00845DAE">
        <w:t xml:space="preserve">Івано-Франківський національний технічний </w:t>
      </w:r>
    </w:p>
    <w:p w14:paraId="282E3F17" w14:textId="77777777" w:rsidR="00E13472" w:rsidRPr="00845DAE" w:rsidRDefault="00B81E9C" w:rsidP="00332F10">
      <w:pPr>
        <w:spacing w:after="80" w:line="288" w:lineRule="auto"/>
        <w:jc w:val="center"/>
      </w:pPr>
      <w:r w:rsidRPr="00845DAE">
        <w:t>університет нафти і газу</w:t>
      </w:r>
    </w:p>
    <w:p w14:paraId="11372EF9" w14:textId="77777777" w:rsidR="00B81E9C" w:rsidRPr="00845DAE" w:rsidRDefault="00B81E9C" w:rsidP="00332F10">
      <w:pPr>
        <w:spacing w:after="80" w:line="288" w:lineRule="auto"/>
        <w:jc w:val="center"/>
      </w:pPr>
    </w:p>
    <w:p w14:paraId="0D11C33A" w14:textId="77777777" w:rsidR="00B81E9C" w:rsidRPr="00845DAE" w:rsidRDefault="00B81E9C" w:rsidP="00332F10">
      <w:pPr>
        <w:spacing w:after="80" w:line="288" w:lineRule="auto"/>
        <w:jc w:val="center"/>
      </w:pPr>
    </w:p>
    <w:p w14:paraId="7D7B4775" w14:textId="77777777" w:rsidR="00B81E9C" w:rsidRPr="00845DAE" w:rsidRDefault="00B81E9C" w:rsidP="00332F10">
      <w:pPr>
        <w:spacing w:after="80" w:line="288" w:lineRule="auto"/>
        <w:jc w:val="center"/>
      </w:pPr>
    </w:p>
    <w:p w14:paraId="7D7146F7" w14:textId="77777777" w:rsidR="00B81E9C" w:rsidRPr="00845DAE" w:rsidRDefault="00B81E9C" w:rsidP="00332F10">
      <w:pPr>
        <w:spacing w:after="80" w:line="288" w:lineRule="auto"/>
        <w:jc w:val="right"/>
      </w:pPr>
      <w:r w:rsidRPr="00845DAE">
        <w:t>Кафедра</w:t>
      </w:r>
    </w:p>
    <w:p w14:paraId="7DBC6E7C" w14:textId="77777777" w:rsidR="00B81E9C" w:rsidRPr="00845DAE" w:rsidRDefault="00CF5693" w:rsidP="00332F10">
      <w:pPr>
        <w:spacing w:after="80" w:line="288" w:lineRule="auto"/>
        <w:jc w:val="right"/>
      </w:pPr>
      <w:r>
        <w:t>інженерії програмного забезпечення</w:t>
      </w:r>
    </w:p>
    <w:p w14:paraId="40E77585" w14:textId="77777777" w:rsidR="00B81E9C" w:rsidRPr="00845DAE" w:rsidRDefault="00B81E9C" w:rsidP="00332F10">
      <w:pPr>
        <w:spacing w:after="80" w:line="288" w:lineRule="auto"/>
        <w:jc w:val="right"/>
      </w:pPr>
    </w:p>
    <w:p w14:paraId="0A944D81" w14:textId="77777777" w:rsidR="00B81E9C" w:rsidRPr="00845DAE" w:rsidRDefault="00B81E9C" w:rsidP="00332F10">
      <w:pPr>
        <w:spacing w:after="80" w:line="288" w:lineRule="auto"/>
        <w:jc w:val="right"/>
      </w:pPr>
    </w:p>
    <w:p w14:paraId="766E0DB3" w14:textId="77777777" w:rsidR="00B81E9C" w:rsidRPr="00845DAE" w:rsidRDefault="00B81E9C" w:rsidP="00332F10">
      <w:pPr>
        <w:spacing w:after="80" w:line="288" w:lineRule="auto"/>
        <w:jc w:val="right"/>
      </w:pPr>
    </w:p>
    <w:p w14:paraId="771082EF" w14:textId="342521BC" w:rsidR="00B81E9C" w:rsidRPr="00845DAE" w:rsidRDefault="00CF5693" w:rsidP="00332F10">
      <w:pPr>
        <w:spacing w:after="80" w:line="288" w:lineRule="auto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Лабораторна </w:t>
      </w:r>
      <w:r w:rsidR="005F3583" w:rsidRPr="00845DAE">
        <w:rPr>
          <w:sz w:val="56"/>
          <w:szCs w:val="56"/>
        </w:rPr>
        <w:t xml:space="preserve">робота </w:t>
      </w:r>
      <w:r w:rsidR="00B81E9C" w:rsidRPr="00845DAE">
        <w:rPr>
          <w:sz w:val="56"/>
          <w:szCs w:val="56"/>
        </w:rPr>
        <w:t>№</w:t>
      </w:r>
      <w:r w:rsidR="00061328">
        <w:rPr>
          <w:sz w:val="56"/>
          <w:szCs w:val="56"/>
        </w:rPr>
        <w:t>1</w:t>
      </w:r>
    </w:p>
    <w:p w14:paraId="6646CBB3" w14:textId="51A35F52" w:rsidR="00845DAE" w:rsidRPr="00845DAE" w:rsidRDefault="00623718" w:rsidP="00623718">
      <w:pPr>
        <w:spacing w:after="0" w:line="288" w:lineRule="auto"/>
        <w:jc w:val="center"/>
        <w:rPr>
          <w:sz w:val="44"/>
          <w:szCs w:val="44"/>
        </w:rPr>
      </w:pPr>
      <w:r>
        <w:rPr>
          <w:sz w:val="44"/>
          <w:szCs w:val="44"/>
        </w:rPr>
        <w:t>Шаблони</w:t>
      </w:r>
    </w:p>
    <w:p w14:paraId="4501815F" w14:textId="77777777" w:rsidR="00845DAE" w:rsidRPr="00845DAE" w:rsidRDefault="00845DAE" w:rsidP="00845DAE">
      <w:pPr>
        <w:spacing w:after="0" w:line="288" w:lineRule="auto"/>
        <w:rPr>
          <w:sz w:val="44"/>
          <w:szCs w:val="44"/>
        </w:rPr>
      </w:pPr>
    </w:p>
    <w:p w14:paraId="65CCF034" w14:textId="77777777" w:rsidR="00845DAE" w:rsidRPr="00845DAE" w:rsidRDefault="00845DAE" w:rsidP="00845DAE">
      <w:pPr>
        <w:spacing w:after="0" w:line="288" w:lineRule="auto"/>
        <w:rPr>
          <w:sz w:val="44"/>
          <w:szCs w:val="44"/>
        </w:rPr>
      </w:pPr>
    </w:p>
    <w:p w14:paraId="0227DACE" w14:textId="77777777" w:rsidR="00845DAE" w:rsidRPr="00845DAE" w:rsidRDefault="00845DAE" w:rsidP="00845DAE">
      <w:pPr>
        <w:spacing w:after="0" w:line="288" w:lineRule="auto"/>
        <w:rPr>
          <w:sz w:val="44"/>
          <w:szCs w:val="44"/>
        </w:rPr>
      </w:pPr>
    </w:p>
    <w:p w14:paraId="4E01B121" w14:textId="77777777" w:rsidR="00845DAE" w:rsidRPr="00845DAE" w:rsidRDefault="00845DAE" w:rsidP="00845DAE">
      <w:pPr>
        <w:spacing w:after="0" w:line="288" w:lineRule="auto"/>
      </w:pPr>
    </w:p>
    <w:p w14:paraId="31F523D8" w14:textId="77777777" w:rsidR="005F3583" w:rsidRPr="00845DAE" w:rsidRDefault="005F3583" w:rsidP="005F3583">
      <w:pPr>
        <w:spacing w:after="80" w:line="288" w:lineRule="auto"/>
        <w:ind w:left="7088"/>
      </w:pPr>
      <w:r w:rsidRPr="00845DAE">
        <w:t>Виконав</w:t>
      </w:r>
    </w:p>
    <w:p w14:paraId="246CF2AE" w14:textId="77777777" w:rsidR="005F3583" w:rsidRPr="00845DAE" w:rsidRDefault="005F3583" w:rsidP="005F3583">
      <w:pPr>
        <w:spacing w:after="80" w:line="288" w:lineRule="auto"/>
        <w:ind w:left="7088"/>
      </w:pPr>
      <w:r w:rsidRPr="00845DAE">
        <w:t>Ст. гр. ІП-22-1</w:t>
      </w:r>
    </w:p>
    <w:p w14:paraId="02A6D58E" w14:textId="77777777" w:rsidR="005F3583" w:rsidRPr="00845DAE" w:rsidRDefault="005F3583" w:rsidP="005F3583">
      <w:pPr>
        <w:spacing w:after="80" w:line="288" w:lineRule="auto"/>
        <w:ind w:left="7088"/>
      </w:pPr>
      <w:r w:rsidRPr="00845DAE">
        <w:t>Хімій Денис</w:t>
      </w:r>
    </w:p>
    <w:p w14:paraId="555B61FB" w14:textId="3273EEE7" w:rsidR="00B81E9C" w:rsidRPr="00845DAE" w:rsidRDefault="005F3583" w:rsidP="00845DAE">
      <w:pPr>
        <w:spacing w:after="80" w:line="288" w:lineRule="auto"/>
        <w:ind w:left="7088"/>
      </w:pPr>
      <w:r w:rsidRPr="00845DAE">
        <w:t>Перевіри</w:t>
      </w:r>
      <w:r w:rsidR="009F4E1E">
        <w:t>ла</w:t>
      </w:r>
    </w:p>
    <w:p w14:paraId="2DCAB945" w14:textId="03F3A534" w:rsidR="00845DAE" w:rsidRPr="00845DAE" w:rsidRDefault="009F4E1E" w:rsidP="00845DAE">
      <w:pPr>
        <w:spacing w:after="80" w:line="288" w:lineRule="auto"/>
        <w:ind w:left="7088"/>
      </w:pPr>
      <w:r>
        <w:t>Піх М.М.</w:t>
      </w:r>
    </w:p>
    <w:p w14:paraId="553269CD" w14:textId="77777777" w:rsidR="00B81E9C" w:rsidRPr="00845DAE" w:rsidRDefault="00B81E9C" w:rsidP="00845DAE">
      <w:pPr>
        <w:spacing w:after="80" w:line="288" w:lineRule="auto"/>
      </w:pPr>
    </w:p>
    <w:p w14:paraId="0A11C03B" w14:textId="77777777" w:rsidR="00845DAE" w:rsidRPr="00845DAE" w:rsidRDefault="00845DAE" w:rsidP="00845DAE">
      <w:pPr>
        <w:spacing w:after="80" w:line="288" w:lineRule="auto"/>
      </w:pPr>
    </w:p>
    <w:p w14:paraId="66085A58" w14:textId="77777777" w:rsidR="00845DAE" w:rsidRPr="00845DAE" w:rsidRDefault="00845DAE" w:rsidP="00845DAE">
      <w:pPr>
        <w:spacing w:after="80" w:line="288" w:lineRule="auto"/>
      </w:pPr>
    </w:p>
    <w:p w14:paraId="697EC3AC" w14:textId="77777777" w:rsidR="00845DAE" w:rsidRDefault="00845DAE" w:rsidP="00845DAE">
      <w:pPr>
        <w:spacing w:after="80" w:line="288" w:lineRule="auto"/>
      </w:pPr>
    </w:p>
    <w:p w14:paraId="3F25984B" w14:textId="77777777" w:rsidR="00845DAE" w:rsidRPr="00845DAE" w:rsidRDefault="00845DAE" w:rsidP="00845DAE">
      <w:pPr>
        <w:spacing w:after="80" w:line="288" w:lineRule="auto"/>
      </w:pPr>
    </w:p>
    <w:p w14:paraId="205043EC" w14:textId="77777777" w:rsidR="00B81E9C" w:rsidRPr="00845DAE" w:rsidRDefault="00B81E9C" w:rsidP="000A26C6">
      <w:pPr>
        <w:keepNext/>
        <w:spacing w:after="80" w:line="288" w:lineRule="auto"/>
        <w:jc w:val="center"/>
      </w:pPr>
      <w:r w:rsidRPr="00845DAE">
        <w:t>Івано-Франківськ</w:t>
      </w:r>
    </w:p>
    <w:p w14:paraId="424A83EF" w14:textId="35157E6E" w:rsidR="00B81E9C" w:rsidRPr="00845DAE" w:rsidRDefault="00B81E9C" w:rsidP="00332F10">
      <w:pPr>
        <w:spacing w:after="80" w:line="288" w:lineRule="auto"/>
        <w:jc w:val="center"/>
      </w:pPr>
      <w:r w:rsidRPr="00845DAE">
        <w:t>202</w:t>
      </w:r>
      <w:r w:rsidR="009F4E1E">
        <w:t>4</w:t>
      </w:r>
    </w:p>
    <w:p w14:paraId="013F48D2" w14:textId="2BB930CF" w:rsidR="00D6177A" w:rsidRDefault="00D6177A" w:rsidP="000062AB">
      <w:r w:rsidRPr="008C31CD">
        <w:rPr>
          <w:b/>
          <w:bCs/>
        </w:rPr>
        <w:lastRenderedPageBreak/>
        <w:t>Мета</w:t>
      </w:r>
      <w:r>
        <w:t xml:space="preserve">: </w:t>
      </w:r>
      <w:r w:rsidR="00A70211">
        <w:t>проаналізувати найпоширеніші шаблони проєктування для їх подальшого застосування при проєктуванні програмного забезпечення</w:t>
      </w:r>
    </w:p>
    <w:p w14:paraId="73D95FAD" w14:textId="77777777" w:rsidR="00D6177A" w:rsidRDefault="00D6177A" w:rsidP="000062AB">
      <w:pPr>
        <w:keepNext/>
        <w:rPr>
          <w:sz w:val="36"/>
          <w:szCs w:val="36"/>
        </w:rPr>
      </w:pPr>
      <w:r w:rsidRPr="00A70211">
        <w:rPr>
          <w:sz w:val="36"/>
          <w:szCs w:val="36"/>
        </w:rPr>
        <w:t>Завдання</w:t>
      </w:r>
    </w:p>
    <w:p w14:paraId="49324363" w14:textId="40BEFCAC" w:rsidR="00A70211" w:rsidRPr="00A70211" w:rsidRDefault="00A70211" w:rsidP="00A70211">
      <w:pPr>
        <w:spacing w:after="80" w:line="288" w:lineRule="auto"/>
      </w:pPr>
      <w:r>
        <w:t>Описати наведені нижче шаблони проєктування, виділити</w:t>
      </w:r>
      <w:r w:rsidRPr="00B240BF">
        <w:t xml:space="preserve"> їхнє призначення й застосування, </w:t>
      </w:r>
      <w:r>
        <w:t>для наочності використати діаграми класів</w:t>
      </w:r>
      <w:r w:rsidRPr="00B240BF">
        <w:t>, що опису</w:t>
      </w:r>
      <w:r>
        <w:t>ють</w:t>
      </w:r>
      <w:r w:rsidRPr="00B240BF">
        <w:t xml:space="preserve"> їхню структуру.</w:t>
      </w:r>
      <w:r>
        <w:t xml:space="preserve"> </w:t>
      </w:r>
    </w:p>
    <w:p w14:paraId="7C384CA7" w14:textId="28BA994D" w:rsidR="00B240BF" w:rsidRDefault="00B240BF" w:rsidP="00A70211">
      <w:pPr>
        <w:pStyle w:val="14"/>
        <w:spacing w:before="160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r>
        <w:rPr>
          <w:sz w:val="36"/>
          <w:szCs w:val="36"/>
          <w:lang w:val="en-US"/>
        </w:rPr>
        <w:fldChar w:fldCharType="begin"/>
      </w:r>
      <w:r>
        <w:rPr>
          <w:sz w:val="36"/>
          <w:szCs w:val="36"/>
          <w:lang w:val="en-US"/>
        </w:rPr>
        <w:instrText xml:space="preserve"> TOC \o "1-3" \n \h \z \u </w:instrText>
      </w:r>
      <w:r>
        <w:rPr>
          <w:sz w:val="36"/>
          <w:szCs w:val="36"/>
          <w:lang w:val="en-US"/>
        </w:rPr>
        <w:fldChar w:fldCharType="separate"/>
      </w:r>
      <w:hyperlink w:anchor="_Toc170795862" w:history="1">
        <w:r w:rsidRPr="00D97E1A">
          <w:rPr>
            <w:rStyle w:val="af5"/>
            <w:noProof/>
          </w:rPr>
          <w:t>Породжувальні шаблони</w:t>
        </w:r>
      </w:hyperlink>
    </w:p>
    <w:p w14:paraId="16E1929D" w14:textId="716B6C32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63" w:history="1">
        <w:r w:rsidR="00B240BF" w:rsidRPr="00D97E1A">
          <w:rPr>
            <w:rStyle w:val="af5"/>
            <w:noProof/>
          </w:rPr>
          <w:t>Одинак</w:t>
        </w:r>
      </w:hyperlink>
    </w:p>
    <w:p w14:paraId="66C252E5" w14:textId="6A46717C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64" w:history="1">
        <w:r w:rsidR="00B240BF" w:rsidRPr="00D97E1A">
          <w:rPr>
            <w:rStyle w:val="af5"/>
            <w:noProof/>
          </w:rPr>
          <w:t>Будівельник</w:t>
        </w:r>
      </w:hyperlink>
    </w:p>
    <w:p w14:paraId="47F30E6E" w14:textId="6560FA54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65" w:history="1">
        <w:r w:rsidR="00B240BF" w:rsidRPr="00D97E1A">
          <w:rPr>
            <w:rStyle w:val="af5"/>
            <w:noProof/>
          </w:rPr>
          <w:t>Прототип</w:t>
        </w:r>
      </w:hyperlink>
    </w:p>
    <w:p w14:paraId="527D79BC" w14:textId="7429B226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66" w:history="1">
        <w:r w:rsidR="00B240BF" w:rsidRPr="00D97E1A">
          <w:rPr>
            <w:rStyle w:val="af5"/>
            <w:noProof/>
          </w:rPr>
          <w:t>Фабричний метод</w:t>
        </w:r>
      </w:hyperlink>
    </w:p>
    <w:p w14:paraId="32B41117" w14:textId="7E17DC56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67" w:history="1">
        <w:r w:rsidR="00B240BF" w:rsidRPr="00D97E1A">
          <w:rPr>
            <w:rStyle w:val="af5"/>
            <w:noProof/>
          </w:rPr>
          <w:t>Абстрактна фабрика</w:t>
        </w:r>
      </w:hyperlink>
    </w:p>
    <w:p w14:paraId="4100797F" w14:textId="0BB5AD4E" w:rsidR="00B240BF" w:rsidRDefault="00621759" w:rsidP="00B240BF">
      <w:pPr>
        <w:pStyle w:val="14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68" w:history="1">
        <w:r w:rsidR="00B240BF" w:rsidRPr="00D97E1A">
          <w:rPr>
            <w:rStyle w:val="af5"/>
            <w:noProof/>
          </w:rPr>
          <w:t>Структурні шаблони</w:t>
        </w:r>
      </w:hyperlink>
    </w:p>
    <w:p w14:paraId="4A41C451" w14:textId="777F4493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69" w:history="1">
        <w:r w:rsidR="00B240BF" w:rsidRPr="00D97E1A">
          <w:rPr>
            <w:rStyle w:val="af5"/>
            <w:noProof/>
          </w:rPr>
          <w:t>Перехідник</w:t>
        </w:r>
      </w:hyperlink>
    </w:p>
    <w:p w14:paraId="581546B1" w14:textId="2EBA330A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0" w:history="1">
        <w:r w:rsidR="00B240BF" w:rsidRPr="00D97E1A">
          <w:rPr>
            <w:rStyle w:val="af5"/>
            <w:noProof/>
          </w:rPr>
          <w:t>Міст</w:t>
        </w:r>
      </w:hyperlink>
    </w:p>
    <w:p w14:paraId="4345EA63" w14:textId="4292D417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1" w:history="1">
        <w:r w:rsidR="00B240BF" w:rsidRPr="00D97E1A">
          <w:rPr>
            <w:rStyle w:val="af5"/>
            <w:noProof/>
          </w:rPr>
          <w:t>Компонувальник</w:t>
        </w:r>
      </w:hyperlink>
    </w:p>
    <w:p w14:paraId="6C3DBBFE" w14:textId="32CC8312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2" w:history="1">
        <w:r w:rsidR="00B240BF" w:rsidRPr="00D97E1A">
          <w:rPr>
            <w:rStyle w:val="af5"/>
            <w:noProof/>
          </w:rPr>
          <w:t>Декоратор</w:t>
        </w:r>
      </w:hyperlink>
    </w:p>
    <w:p w14:paraId="1761EBEC" w14:textId="58F30782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3" w:history="1">
        <w:r w:rsidR="00B240BF" w:rsidRPr="00D97E1A">
          <w:rPr>
            <w:rStyle w:val="af5"/>
            <w:noProof/>
          </w:rPr>
          <w:t>Фасад</w:t>
        </w:r>
      </w:hyperlink>
    </w:p>
    <w:p w14:paraId="22A47EE6" w14:textId="3E004281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4" w:history="1">
        <w:r w:rsidR="00B240BF" w:rsidRPr="00D97E1A">
          <w:rPr>
            <w:rStyle w:val="af5"/>
            <w:noProof/>
          </w:rPr>
          <w:t>Легковаговик</w:t>
        </w:r>
      </w:hyperlink>
    </w:p>
    <w:p w14:paraId="1BA4FFF2" w14:textId="58CB5C5F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5" w:history="1">
        <w:r w:rsidR="00B240BF" w:rsidRPr="00D97E1A">
          <w:rPr>
            <w:rStyle w:val="af5"/>
            <w:noProof/>
          </w:rPr>
          <w:t>Замісник</w:t>
        </w:r>
      </w:hyperlink>
    </w:p>
    <w:p w14:paraId="23FB97D8" w14:textId="7BF41883" w:rsidR="00B240BF" w:rsidRDefault="00621759" w:rsidP="00B240BF">
      <w:pPr>
        <w:pStyle w:val="14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6" w:history="1">
        <w:r w:rsidR="00B240BF" w:rsidRPr="00D97E1A">
          <w:rPr>
            <w:rStyle w:val="af5"/>
            <w:noProof/>
          </w:rPr>
          <w:t>Поведінкові шаблони</w:t>
        </w:r>
      </w:hyperlink>
    </w:p>
    <w:p w14:paraId="05FD0467" w14:textId="3FAF0275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7" w:history="1">
        <w:r w:rsidR="00B240BF" w:rsidRPr="00D97E1A">
          <w:rPr>
            <w:rStyle w:val="af5"/>
            <w:noProof/>
          </w:rPr>
          <w:t>Ланцюг відповідальності</w:t>
        </w:r>
      </w:hyperlink>
    </w:p>
    <w:p w14:paraId="569E891B" w14:textId="29B4D79A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8" w:history="1">
        <w:r w:rsidR="00B240BF" w:rsidRPr="00D97E1A">
          <w:rPr>
            <w:rStyle w:val="af5"/>
            <w:noProof/>
          </w:rPr>
          <w:t>Команда</w:t>
        </w:r>
      </w:hyperlink>
    </w:p>
    <w:p w14:paraId="1AFEB8A9" w14:textId="72DC69B4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79" w:history="1">
        <w:r w:rsidR="00B240BF" w:rsidRPr="00D97E1A">
          <w:rPr>
            <w:rStyle w:val="af5"/>
            <w:noProof/>
          </w:rPr>
          <w:t>Ітератор</w:t>
        </w:r>
      </w:hyperlink>
    </w:p>
    <w:p w14:paraId="38FEFBCB" w14:textId="257AB2D4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80" w:history="1">
        <w:r w:rsidR="00B240BF" w:rsidRPr="00D97E1A">
          <w:rPr>
            <w:rStyle w:val="af5"/>
            <w:noProof/>
          </w:rPr>
          <w:t>Посередник</w:t>
        </w:r>
      </w:hyperlink>
    </w:p>
    <w:p w14:paraId="290E70C4" w14:textId="695D7953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81" w:history="1">
        <w:r w:rsidR="00B240BF" w:rsidRPr="00D97E1A">
          <w:rPr>
            <w:rStyle w:val="af5"/>
            <w:noProof/>
          </w:rPr>
          <w:t>Знімок</w:t>
        </w:r>
      </w:hyperlink>
    </w:p>
    <w:p w14:paraId="2A08D6C3" w14:textId="3BF679A6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82" w:history="1">
        <w:r w:rsidR="00B240BF" w:rsidRPr="00D97E1A">
          <w:rPr>
            <w:rStyle w:val="af5"/>
            <w:noProof/>
          </w:rPr>
          <w:t>Стан</w:t>
        </w:r>
      </w:hyperlink>
    </w:p>
    <w:p w14:paraId="3023BC3A" w14:textId="618B0F26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83" w:history="1">
        <w:r w:rsidR="00B240BF" w:rsidRPr="00D97E1A">
          <w:rPr>
            <w:rStyle w:val="af5"/>
            <w:noProof/>
          </w:rPr>
          <w:t>Стратегія</w:t>
        </w:r>
      </w:hyperlink>
    </w:p>
    <w:p w14:paraId="65F8B830" w14:textId="27381E67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84" w:history="1">
        <w:r w:rsidR="00B240BF" w:rsidRPr="00D97E1A">
          <w:rPr>
            <w:rStyle w:val="af5"/>
            <w:noProof/>
          </w:rPr>
          <w:t>Шаблонний метод</w:t>
        </w:r>
      </w:hyperlink>
    </w:p>
    <w:p w14:paraId="11BEEF58" w14:textId="3F3E2D1E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85" w:history="1">
        <w:r w:rsidR="00B240BF" w:rsidRPr="00D97E1A">
          <w:rPr>
            <w:rStyle w:val="af5"/>
            <w:noProof/>
          </w:rPr>
          <w:t>Відвідувач</w:t>
        </w:r>
      </w:hyperlink>
    </w:p>
    <w:p w14:paraId="64F0B7A4" w14:textId="272E5EB6" w:rsidR="00B240BF" w:rsidRDefault="00621759" w:rsidP="00A70211">
      <w:pPr>
        <w:pStyle w:val="21"/>
        <w:tabs>
          <w:tab w:val="right" w:leader="dot" w:pos="9911"/>
        </w:tabs>
        <w:spacing w:after="0" w:line="336" w:lineRule="auto"/>
        <w:ind w:left="278"/>
        <w:rPr>
          <w:rFonts w:asciiTheme="minorHAnsi" w:eastAsiaTheme="minorEastAsia" w:hAnsiTheme="minorHAnsi" w:cstheme="minorBidi"/>
          <w:noProof/>
          <w:sz w:val="24"/>
          <w:szCs w:val="24"/>
          <w:lang w:eastAsia="uk-UA"/>
        </w:rPr>
      </w:pPr>
      <w:hyperlink w:anchor="_Toc170795886" w:history="1">
        <w:r w:rsidR="00B240BF" w:rsidRPr="00D97E1A">
          <w:rPr>
            <w:rStyle w:val="af5"/>
            <w:noProof/>
          </w:rPr>
          <w:t>Спостерігач</w:t>
        </w:r>
      </w:hyperlink>
    </w:p>
    <w:p w14:paraId="43FB3DCC" w14:textId="3E769BC1" w:rsidR="00B240BF" w:rsidRPr="00B240BF" w:rsidRDefault="00B240BF" w:rsidP="009F60AB">
      <w:pPr>
        <w:keepNext/>
        <w:rPr>
          <w:sz w:val="44"/>
          <w:szCs w:val="44"/>
          <w:lang w:val="en-US"/>
        </w:rPr>
      </w:pPr>
      <w:r>
        <w:rPr>
          <w:sz w:val="36"/>
          <w:szCs w:val="36"/>
          <w:lang w:val="en-US"/>
        </w:rPr>
        <w:lastRenderedPageBreak/>
        <w:fldChar w:fldCharType="end"/>
      </w:r>
      <w:r w:rsidRPr="00B240BF">
        <w:rPr>
          <w:sz w:val="44"/>
          <w:szCs w:val="44"/>
        </w:rPr>
        <w:t>Хід виконання роботи</w:t>
      </w:r>
    </w:p>
    <w:p w14:paraId="08ADBBFC" w14:textId="77777777" w:rsidR="009F60AB" w:rsidRPr="00FD5F9D" w:rsidRDefault="009F60AB" w:rsidP="00B240BF">
      <w:pPr>
        <w:pStyle w:val="1"/>
      </w:pPr>
      <w:bookmarkStart w:id="0" w:name="_Toc169546424"/>
      <w:bookmarkStart w:id="1" w:name="_Toc170297842"/>
      <w:bookmarkStart w:id="2" w:name="_Toc170795862"/>
      <w:r w:rsidRPr="00FD5F9D">
        <w:t>Породжувальні шаблони</w:t>
      </w:r>
      <w:bookmarkEnd w:id="0"/>
      <w:bookmarkEnd w:id="1"/>
      <w:bookmarkEnd w:id="2"/>
    </w:p>
    <w:p w14:paraId="0C1159D0" w14:textId="77777777" w:rsidR="009F60AB" w:rsidRPr="00E32839" w:rsidRDefault="009F60AB" w:rsidP="009F60AB">
      <w:r w:rsidRPr="00E32839">
        <w:t xml:space="preserve">Цей тип патернів надає різноманітні </w:t>
      </w:r>
      <w:r w:rsidRPr="00E32839">
        <w:rPr>
          <w:b/>
          <w:bCs/>
        </w:rPr>
        <w:t>механізми створення об’єктів</w:t>
      </w:r>
      <w:r w:rsidRPr="00E32839">
        <w:t>, які підвищують гнучкість та можливість повторного використання коду.</w:t>
      </w:r>
    </w:p>
    <w:p w14:paraId="10AF3AEF" w14:textId="77777777" w:rsidR="009F60AB" w:rsidRPr="00E32839" w:rsidRDefault="009F60AB" w:rsidP="009F60AB">
      <w:r w:rsidRPr="00E32839">
        <w:t xml:space="preserve">До них належать: </w:t>
      </w:r>
      <w:r w:rsidRPr="00E32839">
        <w:rPr>
          <w:b/>
          <w:bCs/>
        </w:rPr>
        <w:t>Одинак</w:t>
      </w:r>
      <w:r w:rsidRPr="00E32839">
        <w:t xml:space="preserve">, </w:t>
      </w:r>
      <w:r w:rsidRPr="00E32839">
        <w:rPr>
          <w:b/>
          <w:bCs/>
        </w:rPr>
        <w:t>Будівельник</w:t>
      </w:r>
      <w:r w:rsidRPr="00E32839">
        <w:t xml:space="preserve">, </w:t>
      </w:r>
      <w:r w:rsidRPr="00E32839">
        <w:rPr>
          <w:b/>
          <w:bCs/>
        </w:rPr>
        <w:t>Прототип</w:t>
      </w:r>
      <w:r w:rsidRPr="00E32839">
        <w:t xml:space="preserve">, </w:t>
      </w:r>
      <w:r w:rsidRPr="00E32839">
        <w:rPr>
          <w:b/>
          <w:bCs/>
        </w:rPr>
        <w:t>Фабричний метод</w:t>
      </w:r>
      <w:r w:rsidRPr="00E32839">
        <w:t xml:space="preserve"> та </w:t>
      </w:r>
      <w:r w:rsidRPr="00E32839">
        <w:rPr>
          <w:b/>
          <w:bCs/>
        </w:rPr>
        <w:t>Абстрактна фабрика</w:t>
      </w:r>
      <w:r w:rsidRPr="00E32839">
        <w:t>.</w:t>
      </w:r>
    </w:p>
    <w:p w14:paraId="6F93D8AA" w14:textId="19120823" w:rsidR="009F60AB" w:rsidRPr="002F1BAC" w:rsidRDefault="009F60AB" w:rsidP="00B240BF">
      <w:pPr>
        <w:pStyle w:val="2"/>
        <w:rPr>
          <w:lang w:val="en-US"/>
        </w:rPr>
      </w:pPr>
      <w:bookmarkStart w:id="3" w:name="_Toc169546425"/>
      <w:bookmarkStart w:id="4" w:name="_Toc170297843"/>
      <w:bookmarkStart w:id="5" w:name="_Toc170795863"/>
      <w:r w:rsidRPr="002F1BAC">
        <w:t>Одинак</w:t>
      </w:r>
      <w:bookmarkEnd w:id="3"/>
      <w:bookmarkEnd w:id="4"/>
      <w:bookmarkEnd w:id="5"/>
    </w:p>
    <w:p w14:paraId="15EBE274" w14:textId="77777777" w:rsidR="009F60AB" w:rsidRPr="00E32839" w:rsidRDefault="009F60AB" w:rsidP="009F60AB">
      <w:r w:rsidRPr="00E32839">
        <w:t xml:space="preserve">Одинак (Синглтон) – це породжувальний патерн, який гарантує, </w:t>
      </w:r>
      <w:r w:rsidRPr="00E32839">
        <w:rPr>
          <w:b/>
          <w:bCs/>
        </w:rPr>
        <w:t>наявність лише одного екземпляру класу</w:t>
      </w:r>
      <w:r w:rsidRPr="00E32839">
        <w:t>, забезпечуючи при цьому глобальну точку доступу до нього.</w:t>
      </w:r>
    </w:p>
    <w:p w14:paraId="155B36D0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675285A7" w14:textId="77777777" w:rsidR="009F60AB" w:rsidRPr="00E32839" w:rsidRDefault="009F60AB" w:rsidP="009F60AB">
      <w:r w:rsidRPr="00E32839">
        <w:rPr>
          <w:b/>
          <w:bCs/>
        </w:rPr>
        <w:t>Гарантія єдиного екземпляру класу</w:t>
      </w:r>
      <w:r w:rsidRPr="00E32839">
        <w:t>. Найпоширенішою причиною потреби в єдиному екземплярі класу є контроль доступу до деяких спільних ресурсів, наприклад: бази даних або файлу.</w:t>
      </w:r>
    </w:p>
    <w:p w14:paraId="63DE4B6E" w14:textId="77777777" w:rsidR="009F60AB" w:rsidRPr="00E32839" w:rsidRDefault="009F60AB" w:rsidP="009F60AB">
      <w:r w:rsidRPr="00E32839">
        <w:rPr>
          <w:b/>
          <w:bCs/>
        </w:rPr>
        <w:t>Глобальна точку доступу до цього екземпляра</w:t>
      </w:r>
      <w:r w:rsidRPr="00E32839">
        <w:t>. На відміну від звичайної глобальної (статичної) змінної, Синглтон забезпечує захист глобальної точки доступу від перезапису із зовні, при цьому вся логіка міститься всередині самого класу.</w:t>
      </w:r>
    </w:p>
    <w:p w14:paraId="6200AD26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4EFF841D" w14:textId="77777777" w:rsidR="009F60AB" w:rsidRPr="00E32839" w:rsidRDefault="009F60AB" w:rsidP="009F60AB">
      <w:r w:rsidRPr="00E32839">
        <w:t xml:space="preserve">Всі реалізації одинака містять </w:t>
      </w:r>
      <w:r w:rsidRPr="00E32839">
        <w:rPr>
          <w:b/>
          <w:bCs/>
        </w:rPr>
        <w:t>2</w:t>
      </w:r>
      <w:r w:rsidRPr="00E32839">
        <w:t xml:space="preserve"> наступні </w:t>
      </w:r>
      <w:r w:rsidRPr="00E32839">
        <w:rPr>
          <w:b/>
          <w:bCs/>
        </w:rPr>
        <w:t>елементи</w:t>
      </w:r>
      <w:r w:rsidRPr="00E32839">
        <w:t>:</w:t>
      </w:r>
    </w:p>
    <w:p w14:paraId="3B7C294C" w14:textId="77777777" w:rsidR="009F60AB" w:rsidRPr="00E32839" w:rsidRDefault="009F60AB" w:rsidP="009F60AB">
      <w:pPr>
        <w:pStyle w:val="a9"/>
        <w:numPr>
          <w:ilvl w:val="0"/>
          <w:numId w:val="8"/>
        </w:numPr>
      </w:pPr>
      <w:r w:rsidRPr="00E32839">
        <w:rPr>
          <w:b/>
          <w:bCs/>
        </w:rPr>
        <w:t>Приватний конструктор</w:t>
      </w:r>
      <w:r w:rsidRPr="00E32839">
        <w:t xml:space="preserve"> за замовчуванням, який не дає іншим об’єктам використовувати оператор </w:t>
      </w:r>
      <w:r w:rsidRPr="00E32839">
        <w:rPr>
          <w:b/>
          <w:bCs/>
        </w:rPr>
        <w:t>new</w:t>
      </w:r>
      <w:r w:rsidRPr="00E32839">
        <w:t xml:space="preserve"> з класом.</w:t>
      </w:r>
    </w:p>
    <w:p w14:paraId="25491D81" w14:textId="77777777" w:rsidR="009F60AB" w:rsidRPr="00E32839" w:rsidRDefault="009F60AB" w:rsidP="009F60AB">
      <w:pPr>
        <w:pStyle w:val="a9"/>
        <w:numPr>
          <w:ilvl w:val="0"/>
          <w:numId w:val="8"/>
        </w:numPr>
      </w:pPr>
      <w:r w:rsidRPr="00E32839">
        <w:rPr>
          <w:b/>
          <w:bCs/>
        </w:rPr>
        <w:t>Статичний метод, що заміняє конструктор</w:t>
      </w:r>
      <w:r w:rsidRPr="00E32839">
        <w:t>. Цей метод викликає приватний конструктор для створення об'єкта і зберігає його в статичному полі. Усі наступні виклики цього методу повертають вже створений об’єкт.</w:t>
      </w:r>
    </w:p>
    <w:p w14:paraId="1F553363" w14:textId="53BF59A8" w:rsidR="009F60AB" w:rsidRPr="00E32839" w:rsidRDefault="009F60AB" w:rsidP="009F60AB">
      <w:pPr>
        <w:keepNext/>
      </w:pPr>
      <w:r w:rsidRPr="00E32839">
        <w:lastRenderedPageBreak/>
        <w:t>Рис. 1 – Структура класів реалізації патерна Одинак</w:t>
      </w:r>
    </w:p>
    <w:p w14:paraId="22A11278" w14:textId="77777777" w:rsidR="009F60AB" w:rsidRPr="00E32839" w:rsidRDefault="009F60AB" w:rsidP="009F60AB">
      <w:r>
        <w:rPr>
          <w:noProof/>
        </w:rPr>
        <w:drawing>
          <wp:inline distT="0" distB="0" distL="0" distR="0" wp14:anchorId="7DCDB7D7" wp14:editId="686B83D3">
            <wp:extent cx="4812478" cy="1508077"/>
            <wp:effectExtent l="0" t="0" r="7620" b="0"/>
            <wp:docPr id="527930757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30757" name="Рисунок 1" descr="Зображення, що містить текст, знімок екрана, ряд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02" cy="151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38BC" w14:textId="229D3CB4" w:rsidR="009F60AB" w:rsidRPr="00E32839" w:rsidRDefault="009F60AB" w:rsidP="00B240BF">
      <w:pPr>
        <w:pStyle w:val="2"/>
      </w:pPr>
      <w:bookmarkStart w:id="6" w:name="_Toc169546426"/>
      <w:bookmarkStart w:id="7" w:name="_Toc170297844"/>
      <w:bookmarkStart w:id="8" w:name="_Toc170795864"/>
      <w:r w:rsidRPr="00E32839">
        <w:t>Будівельник</w:t>
      </w:r>
      <w:bookmarkEnd w:id="6"/>
      <w:bookmarkEnd w:id="7"/>
      <w:bookmarkEnd w:id="8"/>
    </w:p>
    <w:p w14:paraId="0BE349CC" w14:textId="77777777" w:rsidR="009F60AB" w:rsidRPr="00E32839" w:rsidRDefault="009F60AB" w:rsidP="009F60AB">
      <w:r w:rsidRPr="00E32839">
        <w:rPr>
          <w:b/>
          <w:bCs/>
        </w:rPr>
        <w:t xml:space="preserve">Будівельник </w:t>
      </w:r>
      <w:r w:rsidRPr="00E32839">
        <w:t xml:space="preserve">– це породжувальний патерн, який дозволяє </w:t>
      </w:r>
      <w:r w:rsidRPr="00E32839">
        <w:rPr>
          <w:b/>
          <w:bCs/>
        </w:rPr>
        <w:t>поділяти створення складних об’єктів на етапи</w:t>
      </w:r>
      <w:r w:rsidRPr="00E32839">
        <w:t xml:space="preserve">. Шаблон дозволяє створювати </w:t>
      </w:r>
      <w:r w:rsidRPr="00E32839">
        <w:rPr>
          <w:b/>
          <w:bCs/>
        </w:rPr>
        <w:t>різні типи й представлення об'єкта</w:t>
      </w:r>
      <w:r w:rsidRPr="00E32839">
        <w:t xml:space="preserve">, використовуючи </w:t>
      </w:r>
      <w:r w:rsidRPr="00E32839">
        <w:rPr>
          <w:b/>
          <w:bCs/>
        </w:rPr>
        <w:t>один і той самий код побудови</w:t>
      </w:r>
      <w:r w:rsidRPr="00E32839">
        <w:t>.</w:t>
      </w:r>
    </w:p>
    <w:p w14:paraId="2992C980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7F490009" w14:textId="77777777" w:rsidR="009F60AB" w:rsidRPr="00E32839" w:rsidRDefault="009F60AB" w:rsidP="009F60AB">
      <w:r w:rsidRPr="00E32839">
        <w:t>Потрібно</w:t>
      </w:r>
      <w:r w:rsidRPr="00E32839">
        <w:rPr>
          <w:b/>
          <w:bCs/>
        </w:rPr>
        <w:t xml:space="preserve"> створити складний об'єкт, який вимагає трудомісткої, покрокової ініціалізації багатьох полів і вкладених об'єктів</w:t>
      </w:r>
      <w:r w:rsidRPr="00E32839">
        <w:t xml:space="preserve">. Зазвичай такий </w:t>
      </w:r>
      <w:r w:rsidRPr="00E32839">
        <w:rPr>
          <w:b/>
          <w:bCs/>
        </w:rPr>
        <w:t xml:space="preserve">код ініціалізації </w:t>
      </w:r>
      <w:r w:rsidRPr="00E32839">
        <w:t xml:space="preserve">ховається </w:t>
      </w:r>
      <w:r w:rsidRPr="00E32839">
        <w:rPr>
          <w:b/>
          <w:bCs/>
        </w:rPr>
        <w:t>всередині монструозного конструктора</w:t>
      </w:r>
      <w:r w:rsidRPr="00E32839">
        <w:t xml:space="preserve"> з великою кількістю параметрів. Або ще гірше: </w:t>
      </w:r>
      <w:r w:rsidRPr="00E32839">
        <w:rPr>
          <w:b/>
          <w:bCs/>
        </w:rPr>
        <w:t>розкиданий по клієнтському коду</w:t>
      </w:r>
      <w:r w:rsidRPr="00E32839">
        <w:t>.</w:t>
      </w:r>
    </w:p>
    <w:p w14:paraId="2E935B3C" w14:textId="77777777" w:rsidR="009F60AB" w:rsidRPr="00E32839" w:rsidRDefault="009F60AB" w:rsidP="009F60AB">
      <w:pPr>
        <w:keepNext/>
        <w:rPr>
          <w:b/>
          <w:bCs/>
        </w:rPr>
      </w:pPr>
      <w:r w:rsidRPr="00E32839">
        <w:rPr>
          <w:b/>
          <w:bCs/>
        </w:rPr>
        <w:t>Рішення</w:t>
      </w:r>
    </w:p>
    <w:p w14:paraId="661FD5B3" w14:textId="77777777" w:rsidR="009F60AB" w:rsidRPr="00E32839" w:rsidRDefault="009F60AB" w:rsidP="009F60AB">
      <w:r w:rsidRPr="00E32839">
        <w:t xml:space="preserve">Шаблон Будівельник пропонує </w:t>
      </w:r>
      <w:r w:rsidRPr="00E32839">
        <w:rPr>
          <w:b/>
          <w:bCs/>
        </w:rPr>
        <w:t>витягти код побудови об'єкта</w:t>
      </w:r>
      <w:r w:rsidRPr="00E32839">
        <w:t xml:space="preserve"> з його власного класу </w:t>
      </w:r>
      <w:r w:rsidRPr="00E32839">
        <w:rPr>
          <w:b/>
          <w:bCs/>
        </w:rPr>
        <w:t>в</w:t>
      </w:r>
      <w:r w:rsidRPr="00E32839">
        <w:t xml:space="preserve"> окремі </w:t>
      </w:r>
      <w:r w:rsidRPr="00E32839">
        <w:rPr>
          <w:b/>
          <w:bCs/>
        </w:rPr>
        <w:t>об'єкти, які називаються будівельниками</w:t>
      </w:r>
      <w:r w:rsidRPr="00E32839">
        <w:t xml:space="preserve"> або конструкторами.</w:t>
      </w:r>
    </w:p>
    <w:p w14:paraId="6E562A1D" w14:textId="77777777" w:rsidR="009F60AB" w:rsidRPr="00E32839" w:rsidRDefault="009F60AB" w:rsidP="009F60AB">
      <w:r w:rsidRPr="00E32839">
        <w:t xml:space="preserve">Шаблон організовує побудову об'єкта у вигляді набору кроків. Важливо те, що </w:t>
      </w:r>
      <w:r w:rsidRPr="00E32839">
        <w:rPr>
          <w:b/>
          <w:bCs/>
        </w:rPr>
        <w:t>не обов’язково викликати всі кроки</w:t>
      </w:r>
      <w:r w:rsidRPr="00E32839">
        <w:t>, а лише необхідні для створення певної конфігурації об'єкта.</w:t>
      </w:r>
    </w:p>
    <w:p w14:paraId="7A9A7E90" w14:textId="77777777" w:rsidR="009F60AB" w:rsidRPr="00E32839" w:rsidRDefault="009F60AB" w:rsidP="009F60AB">
      <w:r w:rsidRPr="00E32839">
        <w:t xml:space="preserve">Деякі з кроків побудови можуть вимагати </w:t>
      </w:r>
      <w:r w:rsidRPr="00E32839">
        <w:rPr>
          <w:b/>
          <w:bCs/>
        </w:rPr>
        <w:t>різної реалізації</w:t>
      </w:r>
      <w:r w:rsidRPr="00E32839">
        <w:t xml:space="preserve">, коли потрібно створити різні представлення продукту. У цьому випадку можна створити </w:t>
      </w:r>
      <w:r w:rsidRPr="00E32839">
        <w:rPr>
          <w:b/>
          <w:bCs/>
        </w:rPr>
        <w:t>кілька різних класів-конструкторів</w:t>
      </w:r>
      <w:r w:rsidRPr="00E32839">
        <w:t>, які реалізують той самий набір кроків побудови, але у різний спосіб. Потім можна використовувати цих будівельників для створення різних типів об'єктів.</w:t>
      </w:r>
    </w:p>
    <w:p w14:paraId="13F64709" w14:textId="77777777" w:rsidR="009F60AB" w:rsidRPr="00E32839" w:rsidRDefault="009F60AB" w:rsidP="009F60AB">
      <w:r w:rsidRPr="00E32839">
        <w:lastRenderedPageBreak/>
        <w:t xml:space="preserve">Кріт того можна зберегти </w:t>
      </w:r>
      <w:r w:rsidRPr="00E32839">
        <w:rPr>
          <w:b/>
          <w:bCs/>
        </w:rPr>
        <w:t>послідовність</w:t>
      </w:r>
      <w:r w:rsidRPr="00E32839">
        <w:t xml:space="preserve"> виконання різних </w:t>
      </w:r>
      <w:r w:rsidRPr="00E32839">
        <w:rPr>
          <w:b/>
          <w:bCs/>
        </w:rPr>
        <w:t>кроків</w:t>
      </w:r>
      <w:r w:rsidRPr="00E32839">
        <w:t xml:space="preserve"> побудови </w:t>
      </w:r>
      <w:r w:rsidRPr="00E32839">
        <w:rPr>
          <w:b/>
          <w:bCs/>
        </w:rPr>
        <w:t>в окремий клас – директор</w:t>
      </w:r>
      <w:r w:rsidRPr="00E32839">
        <w:t xml:space="preserve">. При цьому можна використовувати </w:t>
      </w:r>
      <w:r w:rsidRPr="00E32839">
        <w:rPr>
          <w:b/>
          <w:bCs/>
        </w:rPr>
        <w:t>різних будівельників для одного директора</w:t>
      </w:r>
      <w:r w:rsidRPr="00E32839">
        <w:t>.</w:t>
      </w:r>
    </w:p>
    <w:p w14:paraId="001066D1" w14:textId="0F9AC51F" w:rsidR="009F60AB" w:rsidRPr="00E32839" w:rsidRDefault="009F60AB" w:rsidP="009F60AB">
      <w:pPr>
        <w:keepNext/>
      </w:pPr>
      <w:r w:rsidRPr="00E32839">
        <w:t>Рис. 2 – Структура класів реалізації патерна Будівельник</w:t>
      </w:r>
    </w:p>
    <w:p w14:paraId="1045155A" w14:textId="77777777" w:rsidR="009F60AB" w:rsidRPr="00E32839" w:rsidRDefault="009F60AB" w:rsidP="00B240BF">
      <w:r>
        <w:rPr>
          <w:noProof/>
        </w:rPr>
        <w:drawing>
          <wp:inline distT="0" distB="0" distL="0" distR="0" wp14:anchorId="5D3414F3" wp14:editId="3214947B">
            <wp:extent cx="5767602" cy="3495675"/>
            <wp:effectExtent l="0" t="0" r="5080" b="0"/>
            <wp:docPr id="1664586447" name="Рисунок 2" descr="Зображення, що містить текст, схем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6447" name="Рисунок 2" descr="Зображення, що містить текст, схема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09" cy="34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E4BB" w14:textId="052E9784" w:rsidR="009F60AB" w:rsidRPr="00A35A7E" w:rsidRDefault="009F60AB" w:rsidP="00B240BF">
      <w:pPr>
        <w:pStyle w:val="2"/>
      </w:pPr>
      <w:bookmarkStart w:id="9" w:name="_Toc169546427"/>
      <w:bookmarkStart w:id="10" w:name="_Toc170297845"/>
      <w:bookmarkStart w:id="11" w:name="_Toc170795865"/>
      <w:r w:rsidRPr="00A35A7E">
        <w:t>Прототип</w:t>
      </w:r>
      <w:bookmarkEnd w:id="9"/>
      <w:bookmarkEnd w:id="10"/>
      <w:bookmarkEnd w:id="11"/>
    </w:p>
    <w:p w14:paraId="4B63A28F" w14:textId="77777777" w:rsidR="009F60AB" w:rsidRPr="00E32839" w:rsidRDefault="009F60AB" w:rsidP="009F60AB">
      <w:r w:rsidRPr="00E32839">
        <w:t xml:space="preserve">Прототип – це породжувальний патерн, який дозволяє </w:t>
      </w:r>
      <w:r w:rsidRPr="00E32839">
        <w:rPr>
          <w:b/>
          <w:bCs/>
        </w:rPr>
        <w:t xml:space="preserve">копіювати </w:t>
      </w:r>
      <w:r w:rsidRPr="00E32839">
        <w:t>існуючі</w:t>
      </w:r>
      <w:r w:rsidRPr="00E32839">
        <w:rPr>
          <w:b/>
          <w:bCs/>
        </w:rPr>
        <w:t xml:space="preserve"> об'єкти</w:t>
      </w:r>
      <w:r w:rsidRPr="00E32839">
        <w:t xml:space="preserve">, </w:t>
      </w:r>
      <w:r w:rsidRPr="00E32839">
        <w:rPr>
          <w:b/>
          <w:bCs/>
        </w:rPr>
        <w:t>не роблячи</w:t>
      </w:r>
      <w:r w:rsidRPr="00E32839">
        <w:t xml:space="preserve"> ваш </w:t>
      </w:r>
      <w:r w:rsidRPr="00E32839">
        <w:rPr>
          <w:b/>
          <w:bCs/>
        </w:rPr>
        <w:t>код</w:t>
      </w:r>
      <w:r w:rsidRPr="00E32839">
        <w:t xml:space="preserve"> </w:t>
      </w:r>
      <w:r w:rsidRPr="00E32839">
        <w:rPr>
          <w:b/>
          <w:bCs/>
        </w:rPr>
        <w:t>залежним</w:t>
      </w:r>
      <w:r w:rsidRPr="00E32839">
        <w:t xml:space="preserve"> від їхніх </w:t>
      </w:r>
      <w:r w:rsidRPr="00E32839">
        <w:rPr>
          <w:b/>
          <w:bCs/>
        </w:rPr>
        <w:t>класів</w:t>
      </w:r>
      <w:r w:rsidRPr="00E32839">
        <w:t>.</w:t>
      </w:r>
    </w:p>
    <w:p w14:paraId="48601A4C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29DDA0FD" w14:textId="77777777" w:rsidR="009F60AB" w:rsidRPr="00E32839" w:rsidRDefault="009F60AB" w:rsidP="009F60AB">
      <w:r w:rsidRPr="00E32839">
        <w:t>Потрібно</w:t>
      </w:r>
      <w:r w:rsidRPr="00E32839">
        <w:rPr>
          <w:b/>
          <w:bCs/>
        </w:rPr>
        <w:t xml:space="preserve"> створити точну копію існуючого об’єкта</w:t>
      </w:r>
      <w:r w:rsidRPr="00E32839">
        <w:t xml:space="preserve">. Найпростіший спосіб – створити новий об'єкт того ж класу, пройтись по всіх полях оригінального об'єкта і скопіювати їх значення до нового об'єкта. </w:t>
      </w:r>
    </w:p>
    <w:p w14:paraId="3675D969" w14:textId="77777777" w:rsidR="009F60AB" w:rsidRPr="00E32839" w:rsidRDefault="009F60AB" w:rsidP="009F60AB">
      <w:r w:rsidRPr="00E32839">
        <w:t xml:space="preserve">Однак далеко </w:t>
      </w:r>
      <w:r w:rsidRPr="00E32839">
        <w:rPr>
          <w:b/>
          <w:bCs/>
        </w:rPr>
        <w:t>не всі поля можуть бути публічними</w:t>
      </w:r>
      <w:r w:rsidRPr="00E32839">
        <w:t xml:space="preserve">. Крім того такий </w:t>
      </w:r>
      <w:r w:rsidRPr="00E32839">
        <w:rPr>
          <w:b/>
          <w:bCs/>
        </w:rPr>
        <w:t>код залежний від класу</w:t>
      </w:r>
      <w:r w:rsidRPr="00E32839">
        <w:t xml:space="preserve"> об’єкта. Який, своєю чергою далеко не завжди відомий, наприклад при роботі з інтерфейсом, який реалізує цей клас.</w:t>
      </w:r>
    </w:p>
    <w:p w14:paraId="62226044" w14:textId="77777777" w:rsidR="009F60AB" w:rsidRPr="00E32839" w:rsidRDefault="009F60AB" w:rsidP="00211AE3">
      <w:pPr>
        <w:keepNext/>
        <w:rPr>
          <w:b/>
          <w:bCs/>
        </w:rPr>
      </w:pPr>
      <w:r w:rsidRPr="00E32839">
        <w:rPr>
          <w:b/>
          <w:bCs/>
        </w:rPr>
        <w:lastRenderedPageBreak/>
        <w:t>Рішення</w:t>
      </w:r>
    </w:p>
    <w:p w14:paraId="7085725E" w14:textId="0A692ADF" w:rsidR="009F60AB" w:rsidRPr="00B240BF" w:rsidRDefault="009F60AB" w:rsidP="009F60AB">
      <w:pPr>
        <w:rPr>
          <w:lang w:val="en-US"/>
        </w:rPr>
      </w:pPr>
      <w:r w:rsidRPr="00E32839">
        <w:t xml:space="preserve">Шаблон Прототип </w:t>
      </w:r>
      <w:r w:rsidRPr="00E32839">
        <w:rPr>
          <w:b/>
          <w:bCs/>
        </w:rPr>
        <w:t>делегує процес клонування об'єктам, які власне клонуються</w:t>
      </w:r>
      <w:r w:rsidRPr="00E32839">
        <w:t xml:space="preserve">. Патерн використовує спільний </w:t>
      </w:r>
      <w:r w:rsidRPr="00E32839">
        <w:rPr>
          <w:b/>
          <w:bCs/>
        </w:rPr>
        <w:t>інтерфейс</w:t>
      </w:r>
      <w:r w:rsidRPr="00E32839">
        <w:t xml:space="preserve"> для всіх об'єктів, які підтримують клонування. Цей інтерфейс, який зазвичай містить лише один метод, </w:t>
      </w:r>
      <w:r w:rsidRPr="00E32839">
        <w:rPr>
          <w:b/>
          <w:bCs/>
        </w:rPr>
        <w:t>дозволяє клонувати об'єкт без зв'язування коду з їхнім класом</w:t>
      </w:r>
      <w:r w:rsidRPr="00E32839">
        <w:t xml:space="preserve">. Крім того, при такому клонуванні, </w:t>
      </w:r>
      <w:r w:rsidRPr="00E32839">
        <w:rPr>
          <w:b/>
          <w:bCs/>
        </w:rPr>
        <w:t>об’єкт, що копіюється має доступ до приватних полів копії</w:t>
      </w:r>
      <w:r w:rsidRPr="00E32839">
        <w:t>.</w:t>
      </w:r>
    </w:p>
    <w:p w14:paraId="4A816587" w14:textId="7B4C0A2D" w:rsidR="009F60AB" w:rsidRPr="00E32839" w:rsidRDefault="009F60AB" w:rsidP="009F60AB">
      <w:pPr>
        <w:keepNext/>
      </w:pPr>
      <w:r w:rsidRPr="00E32839">
        <w:t>Рис. 3 – Структура класів реалізації патерна Прототип</w:t>
      </w:r>
    </w:p>
    <w:p w14:paraId="0AD5BA6B" w14:textId="77777777" w:rsidR="00B240BF" w:rsidRDefault="009F60AB" w:rsidP="00B240BF">
      <w:pPr>
        <w:rPr>
          <w:lang w:val="en-US"/>
        </w:rPr>
      </w:pPr>
      <w:r>
        <w:rPr>
          <w:noProof/>
        </w:rPr>
        <w:drawing>
          <wp:inline distT="0" distB="0" distL="0" distR="0" wp14:anchorId="5A91033B" wp14:editId="5B9118A6">
            <wp:extent cx="5714137" cy="1959429"/>
            <wp:effectExtent l="0" t="0" r="1270" b="3175"/>
            <wp:docPr id="1073909388" name="Рисунок 3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09388" name="Рисунок 3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46" cy="19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169546428"/>
      <w:bookmarkStart w:id="13" w:name="_Toc170297846"/>
    </w:p>
    <w:p w14:paraId="3FF5908D" w14:textId="4D532C42" w:rsidR="009F60AB" w:rsidRPr="0092214A" w:rsidRDefault="009F60AB" w:rsidP="00B240BF">
      <w:pPr>
        <w:pStyle w:val="2"/>
      </w:pPr>
      <w:bookmarkStart w:id="14" w:name="_Toc170795866"/>
      <w:r w:rsidRPr="0092214A">
        <w:t>Фабричний метод</w:t>
      </w:r>
      <w:bookmarkEnd w:id="12"/>
      <w:bookmarkEnd w:id="13"/>
      <w:bookmarkEnd w:id="14"/>
    </w:p>
    <w:p w14:paraId="4AB74EA8" w14:textId="77777777" w:rsidR="009F60AB" w:rsidRPr="00E32839" w:rsidRDefault="009F60AB" w:rsidP="009F60AB">
      <w:r w:rsidRPr="00E32839">
        <w:t xml:space="preserve">Фабричний метод - це породжувальний патерн, який надає </w:t>
      </w:r>
      <w:r w:rsidRPr="00E32839">
        <w:rPr>
          <w:b/>
          <w:bCs/>
        </w:rPr>
        <w:t>інтерфейс для створення об'єктів у суперкласі</w:t>
      </w:r>
      <w:r w:rsidRPr="00E32839">
        <w:t xml:space="preserve">, при цьому дозволяючи підкласам </w:t>
      </w:r>
      <w:r w:rsidRPr="00E32839">
        <w:rPr>
          <w:b/>
          <w:bCs/>
        </w:rPr>
        <w:t>змінювати тип об'єктів</w:t>
      </w:r>
      <w:r w:rsidRPr="00E32839">
        <w:t xml:space="preserve">, які будуть. створені. </w:t>
      </w:r>
    </w:p>
    <w:p w14:paraId="75517046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504D2730" w14:textId="77777777" w:rsidR="009F60AB" w:rsidRPr="00E32839" w:rsidRDefault="009F60AB" w:rsidP="009F60AB">
      <w:r w:rsidRPr="00E32839">
        <w:t xml:space="preserve">Розглянемо приклад. Додаток для </w:t>
      </w:r>
      <w:r w:rsidRPr="00E32839">
        <w:rPr>
          <w:b/>
          <w:bCs/>
        </w:rPr>
        <w:t>управління логістикою</w:t>
      </w:r>
      <w:r w:rsidRPr="00E32839">
        <w:t xml:space="preserve">, який обробляє </w:t>
      </w:r>
      <w:r w:rsidRPr="00E32839">
        <w:rPr>
          <w:b/>
          <w:bCs/>
        </w:rPr>
        <w:t>вантажні перевезення</w:t>
      </w:r>
      <w:r w:rsidRPr="00E32839">
        <w:t xml:space="preserve">. часом виникає потреба </w:t>
      </w:r>
      <w:r w:rsidRPr="00E32839">
        <w:rPr>
          <w:b/>
          <w:bCs/>
        </w:rPr>
        <w:t>реалізувати й морські перевезення</w:t>
      </w:r>
      <w:r w:rsidRPr="00E32839">
        <w:t>.</w:t>
      </w:r>
    </w:p>
    <w:p w14:paraId="3AE53CB9" w14:textId="77777777" w:rsidR="009F60AB" w:rsidRPr="00E32839" w:rsidRDefault="009F60AB" w:rsidP="009F60AB">
      <w:r w:rsidRPr="00E32839">
        <w:t xml:space="preserve">Доведеться внести </w:t>
      </w:r>
      <w:r w:rsidRPr="00E32839">
        <w:rPr>
          <w:b/>
          <w:bCs/>
        </w:rPr>
        <w:t>значні зміни</w:t>
      </w:r>
      <w:r w:rsidRPr="00E32839">
        <w:t xml:space="preserve"> до всього </w:t>
      </w:r>
      <w:r w:rsidRPr="00E32839">
        <w:rPr>
          <w:b/>
          <w:bCs/>
        </w:rPr>
        <w:t>коду</w:t>
      </w:r>
      <w:r w:rsidRPr="00E32839">
        <w:t xml:space="preserve"> – у великій мірі його доведеться переписати. Ба більше, </w:t>
      </w:r>
      <w:r w:rsidRPr="00E32839">
        <w:rPr>
          <w:b/>
          <w:bCs/>
        </w:rPr>
        <w:t xml:space="preserve">додавання інших видів перевезень </w:t>
      </w:r>
      <w:proofErr w:type="spellStart"/>
      <w:r w:rsidRPr="00E32839">
        <w:rPr>
          <w:b/>
          <w:bCs/>
        </w:rPr>
        <w:t>зідйсснення</w:t>
      </w:r>
      <w:proofErr w:type="spellEnd"/>
      <w:r w:rsidRPr="00E32839">
        <w:rPr>
          <w:b/>
          <w:bCs/>
        </w:rPr>
        <w:t xml:space="preserve"> вимагатиме подібних дій</w:t>
      </w:r>
      <w:r w:rsidRPr="00E32839">
        <w:t>.</w:t>
      </w:r>
    </w:p>
    <w:p w14:paraId="07574859" w14:textId="77777777" w:rsidR="009F60AB" w:rsidRPr="00E32839" w:rsidRDefault="009F60AB" w:rsidP="009F60AB">
      <w:pPr>
        <w:keepNext/>
        <w:rPr>
          <w:b/>
          <w:bCs/>
        </w:rPr>
      </w:pPr>
      <w:r w:rsidRPr="00E32839">
        <w:rPr>
          <w:b/>
          <w:bCs/>
        </w:rPr>
        <w:lastRenderedPageBreak/>
        <w:t>Рішення</w:t>
      </w:r>
    </w:p>
    <w:p w14:paraId="3A7F2838" w14:textId="77777777" w:rsidR="009F60AB" w:rsidRPr="00E32839" w:rsidRDefault="009F60AB" w:rsidP="009F60AB">
      <w:r w:rsidRPr="00E32839">
        <w:t xml:space="preserve">Патерн Фабричний метод пропонує </w:t>
      </w:r>
      <w:r w:rsidRPr="00E32839">
        <w:rPr>
          <w:b/>
          <w:bCs/>
        </w:rPr>
        <w:t>замінити прямі виклики створення об'єктів</w:t>
      </w:r>
      <w:r w:rsidRPr="00E32839">
        <w:t xml:space="preserve"> (тут вантажівок та кораблів) на </w:t>
      </w:r>
      <w:r w:rsidRPr="00E32839">
        <w:rPr>
          <w:b/>
          <w:bCs/>
        </w:rPr>
        <w:t>виклики спеціального фабричного методу</w:t>
      </w:r>
      <w:r w:rsidRPr="00E32839">
        <w:t>.</w:t>
      </w:r>
    </w:p>
    <w:p w14:paraId="3B36B46D" w14:textId="77777777" w:rsidR="009F60AB" w:rsidRPr="00E32839" w:rsidRDefault="009F60AB" w:rsidP="009F60AB">
      <w:r w:rsidRPr="00E32839">
        <w:t xml:space="preserve">Тепер можна </w:t>
      </w:r>
      <w:r w:rsidRPr="00E32839">
        <w:rPr>
          <w:b/>
          <w:bCs/>
        </w:rPr>
        <w:t>перевизначити фабричний метод у підкласі</w:t>
      </w:r>
      <w:r w:rsidRPr="00E32839">
        <w:t xml:space="preserve"> і змінити клас продуктів, що створюються цим методом.</w:t>
      </w:r>
    </w:p>
    <w:p w14:paraId="3CB48966" w14:textId="77777777" w:rsidR="009F60AB" w:rsidRPr="00E32839" w:rsidRDefault="009F60AB" w:rsidP="009F60AB">
      <w:r w:rsidRPr="00E32839">
        <w:rPr>
          <w:b/>
          <w:bCs/>
        </w:rPr>
        <w:t>Клієнтський код не бачить різниці між продуктами</w:t>
      </w:r>
      <w:r w:rsidRPr="00E32839">
        <w:t xml:space="preserve">, що повертаються різними підкласами, </w:t>
      </w:r>
      <w:r w:rsidRPr="00E32839">
        <w:rPr>
          <w:b/>
          <w:bCs/>
        </w:rPr>
        <w:t>знаючи лише, що це транспорт</w:t>
      </w:r>
      <w:r w:rsidRPr="00E32839">
        <w:t xml:space="preserve">, який може здійснювати перевезення. </w:t>
      </w:r>
    </w:p>
    <w:p w14:paraId="482A9276" w14:textId="711C2FDD" w:rsidR="009F60AB" w:rsidRPr="00E32839" w:rsidRDefault="009F60AB" w:rsidP="009F60AB">
      <w:pPr>
        <w:keepNext/>
      </w:pPr>
      <w:r w:rsidRPr="00E32839">
        <w:t>Рис. 4 – Структура класів реалізації патерна Фабричний метод</w:t>
      </w:r>
    </w:p>
    <w:p w14:paraId="7BEF199D" w14:textId="77777777" w:rsidR="00B240BF" w:rsidRDefault="009F60AB" w:rsidP="00B240BF">
      <w:pPr>
        <w:rPr>
          <w:lang w:val="en-US"/>
        </w:rPr>
      </w:pPr>
      <w:r>
        <w:rPr>
          <w:noProof/>
        </w:rPr>
        <w:drawing>
          <wp:inline distT="0" distB="0" distL="0" distR="0" wp14:anchorId="13D505A5" wp14:editId="1D3D812B">
            <wp:extent cx="5732411" cy="1698171"/>
            <wp:effectExtent l="0" t="0" r="1905" b="0"/>
            <wp:docPr id="1908182545" name="Рисунок 4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82545" name="Рисунок 4" descr="Зображення, що містить текст, знімок екрана, схема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44" cy="169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Toc169546429"/>
      <w:bookmarkStart w:id="16" w:name="_Toc170297847"/>
    </w:p>
    <w:p w14:paraId="04E4E191" w14:textId="20A52E54" w:rsidR="009F60AB" w:rsidRPr="00E32839" w:rsidRDefault="009F60AB" w:rsidP="00B240BF">
      <w:pPr>
        <w:pStyle w:val="2"/>
      </w:pPr>
      <w:bookmarkStart w:id="17" w:name="_Toc170795867"/>
      <w:r w:rsidRPr="00E32839">
        <w:t>Абстрактна фабрика</w:t>
      </w:r>
      <w:bookmarkEnd w:id="15"/>
      <w:bookmarkEnd w:id="16"/>
      <w:bookmarkEnd w:id="17"/>
    </w:p>
    <w:p w14:paraId="5BAE181E" w14:textId="77777777" w:rsidR="009F60AB" w:rsidRPr="00E32839" w:rsidRDefault="009F60AB" w:rsidP="009F60AB">
      <w:r w:rsidRPr="00E32839">
        <w:t xml:space="preserve">Абстрактна фабрика - це породжувальний шаблон, який дозволяє створювати </w:t>
      </w:r>
      <w:r w:rsidRPr="00E32839">
        <w:rPr>
          <w:b/>
          <w:bCs/>
        </w:rPr>
        <w:t>сім'ї пов'язаних об'єктів</w:t>
      </w:r>
      <w:r w:rsidRPr="00E32839">
        <w:t>, не вказуючи їх конкретних класів.</w:t>
      </w:r>
    </w:p>
    <w:p w14:paraId="40E029B0" w14:textId="77777777" w:rsidR="009F60AB" w:rsidRPr="00E32839" w:rsidRDefault="009F60AB" w:rsidP="009F60AB">
      <w:r w:rsidRPr="00E32839">
        <w:rPr>
          <w:b/>
          <w:bCs/>
        </w:rPr>
        <w:t>Проблема</w:t>
      </w:r>
    </w:p>
    <w:p w14:paraId="72AC2944" w14:textId="77777777" w:rsidR="009F60AB" w:rsidRPr="00E32839" w:rsidRDefault="009F60AB" w:rsidP="009F60AB">
      <w:r w:rsidRPr="00E32839">
        <w:t xml:space="preserve">Розглянемо приклад. </w:t>
      </w:r>
      <w:r w:rsidRPr="00E32839">
        <w:rPr>
          <w:b/>
          <w:bCs/>
        </w:rPr>
        <w:t>Симулятор магазину меблів</w:t>
      </w:r>
      <w:r w:rsidRPr="00E32839">
        <w:t xml:space="preserve">. Код містить </w:t>
      </w:r>
      <w:r w:rsidRPr="00E32839">
        <w:rPr>
          <w:b/>
          <w:bCs/>
        </w:rPr>
        <w:t>набір меблів різного типу і стилі кожного набору</w:t>
      </w:r>
      <w:r w:rsidRPr="00E32839">
        <w:t xml:space="preserve">. Потрібно створювати різні </w:t>
      </w:r>
      <w:r w:rsidRPr="00E32839">
        <w:rPr>
          <w:b/>
          <w:bCs/>
        </w:rPr>
        <w:t xml:space="preserve">меблі, які будуть підходити </w:t>
      </w:r>
      <w:r w:rsidRPr="00E32839">
        <w:t>одне одному</w:t>
      </w:r>
      <w:r w:rsidRPr="00E32839">
        <w:rPr>
          <w:b/>
          <w:bCs/>
        </w:rPr>
        <w:t xml:space="preserve"> за стилем</w:t>
      </w:r>
      <w:r w:rsidRPr="00E32839">
        <w:t xml:space="preserve">. Крім того слід максимально </w:t>
      </w:r>
      <w:r w:rsidRPr="00E32839">
        <w:rPr>
          <w:b/>
          <w:bCs/>
        </w:rPr>
        <w:t>спростити додавання</w:t>
      </w:r>
      <w:r w:rsidRPr="00E32839">
        <w:t xml:space="preserve"> нових </w:t>
      </w:r>
      <w:r w:rsidRPr="00E32839">
        <w:rPr>
          <w:b/>
          <w:bCs/>
        </w:rPr>
        <w:t>стилів меблів</w:t>
      </w:r>
      <w:r w:rsidRPr="00E32839">
        <w:t>, адже це доволі частий процес.</w:t>
      </w:r>
    </w:p>
    <w:p w14:paraId="51B7F7DC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19AC8AF7" w14:textId="77777777" w:rsidR="009F60AB" w:rsidRPr="00E32839" w:rsidRDefault="009F60AB" w:rsidP="009F60AB">
      <w:r w:rsidRPr="00E32839">
        <w:t xml:space="preserve">Перше, що пропонує Абстрактна фабрика – оголосити </w:t>
      </w:r>
      <w:r w:rsidRPr="00E32839">
        <w:rPr>
          <w:b/>
          <w:bCs/>
        </w:rPr>
        <w:t>інтерфейси для кожного окремого виду меблів</w:t>
      </w:r>
      <w:r w:rsidRPr="00E32839">
        <w:t xml:space="preserve"> (стільця, дивана…). Всі конкретні </w:t>
      </w:r>
      <w:r w:rsidRPr="00E32839">
        <w:rPr>
          <w:b/>
          <w:bCs/>
        </w:rPr>
        <w:t>продукти повинні їх реалізовувати</w:t>
      </w:r>
      <w:r w:rsidRPr="00E32839">
        <w:t xml:space="preserve">, наприклад інтерфейс </w:t>
      </w:r>
      <w:proofErr w:type="spellStart"/>
      <w:r w:rsidRPr="00E32839">
        <w:t>Chair</w:t>
      </w:r>
      <w:proofErr w:type="spellEnd"/>
      <w:r w:rsidRPr="00E32839">
        <w:t xml:space="preserve"> для кожного стільця.</w:t>
      </w:r>
    </w:p>
    <w:p w14:paraId="0B5BE99E" w14:textId="77777777" w:rsidR="009F60AB" w:rsidRPr="00E32839" w:rsidRDefault="009F60AB" w:rsidP="009F60AB">
      <w:r w:rsidRPr="00E32839">
        <w:lastRenderedPageBreak/>
        <w:t xml:space="preserve">Наступним кроком буде </w:t>
      </w:r>
      <w:r w:rsidRPr="00E32839">
        <w:rPr>
          <w:b/>
          <w:bCs/>
        </w:rPr>
        <w:t>оголошення</w:t>
      </w:r>
      <w:r w:rsidRPr="00E32839">
        <w:t xml:space="preserve"> </w:t>
      </w:r>
      <w:proofErr w:type="spellStart"/>
      <w:r w:rsidRPr="00E32839">
        <w:t>AbstractFamily</w:t>
      </w:r>
      <w:proofErr w:type="spellEnd"/>
      <w:r w:rsidRPr="00E32839">
        <w:rPr>
          <w:b/>
          <w:bCs/>
        </w:rPr>
        <w:t xml:space="preserve"> </w:t>
      </w:r>
      <w:r w:rsidRPr="00E32839">
        <w:t xml:space="preserve">– </w:t>
      </w:r>
      <w:r w:rsidRPr="00E32839">
        <w:rPr>
          <w:b/>
          <w:bCs/>
        </w:rPr>
        <w:t>інтерфейсу зі списком методів створення всіх видів меблів</w:t>
      </w:r>
      <w:r w:rsidRPr="00E32839">
        <w:t xml:space="preserve"> (</w:t>
      </w:r>
      <w:proofErr w:type="spellStart"/>
      <w:r w:rsidRPr="00E32839">
        <w:t>CreateChair</w:t>
      </w:r>
      <w:proofErr w:type="spellEnd"/>
      <w:r w:rsidRPr="00E32839">
        <w:t xml:space="preserve">, </w:t>
      </w:r>
      <w:proofErr w:type="spellStart"/>
      <w:r w:rsidRPr="00E32839">
        <w:t>CreateSofa</w:t>
      </w:r>
      <w:proofErr w:type="spellEnd"/>
      <w:r w:rsidRPr="00E32839">
        <w:t>…). Ці методи повинні повертати абстрактні типи продуктів, представлені інтерфейсами, створеними раніше.</w:t>
      </w:r>
    </w:p>
    <w:p w14:paraId="601E1B9A" w14:textId="77777777" w:rsidR="009F60AB" w:rsidRPr="00E32839" w:rsidRDefault="009F60AB" w:rsidP="009F60AB">
      <w:r w:rsidRPr="00E32839">
        <w:rPr>
          <w:b/>
          <w:bCs/>
        </w:rPr>
        <w:t>Для кожного стилю</w:t>
      </w:r>
      <w:r w:rsidRPr="00E32839">
        <w:t xml:space="preserve"> продуктів ми створюємо </w:t>
      </w:r>
      <w:r w:rsidRPr="00E32839">
        <w:rPr>
          <w:b/>
          <w:bCs/>
        </w:rPr>
        <w:t>окремий клас фабрики</w:t>
      </w:r>
      <w:r w:rsidRPr="00E32839">
        <w:t xml:space="preserve"> на основі інтерфейсу </w:t>
      </w:r>
      <w:proofErr w:type="spellStart"/>
      <w:r w:rsidRPr="00E32839">
        <w:t>AbstractFactory</w:t>
      </w:r>
      <w:proofErr w:type="spellEnd"/>
      <w:r w:rsidRPr="00E32839">
        <w:t xml:space="preserve">. </w:t>
      </w:r>
      <w:r w:rsidRPr="00E32839">
        <w:rPr>
          <w:b/>
          <w:bCs/>
        </w:rPr>
        <w:t>Фабрика - це клас, який повертає продукти певного типу</w:t>
      </w:r>
      <w:r w:rsidRPr="00E32839">
        <w:t xml:space="preserve">. Наприклад, </w:t>
      </w:r>
      <w:proofErr w:type="spellStart"/>
      <w:r w:rsidRPr="00E32839">
        <w:t>ModernFurnitureFactory</w:t>
      </w:r>
      <w:proofErr w:type="spellEnd"/>
      <w:r w:rsidRPr="00E32839">
        <w:t xml:space="preserve"> може створювати лише об'єкти </w:t>
      </w:r>
      <w:proofErr w:type="spellStart"/>
      <w:r w:rsidRPr="00E32839">
        <w:t>ModernChair</w:t>
      </w:r>
      <w:proofErr w:type="spellEnd"/>
      <w:r w:rsidRPr="00E32839">
        <w:t xml:space="preserve">, </w:t>
      </w:r>
      <w:proofErr w:type="spellStart"/>
      <w:r w:rsidRPr="00E32839">
        <w:t>ModernSofa</w:t>
      </w:r>
      <w:proofErr w:type="spellEnd"/>
      <w:r w:rsidRPr="00E32839">
        <w:t>…</w:t>
      </w:r>
    </w:p>
    <w:p w14:paraId="7E15CE8A" w14:textId="77777777" w:rsidR="009F60AB" w:rsidRPr="00E32839" w:rsidRDefault="009F60AB" w:rsidP="009F60AB">
      <w:r w:rsidRPr="00E32839">
        <w:rPr>
          <w:b/>
          <w:bCs/>
        </w:rPr>
        <w:t>Клієнтський код працює</w:t>
      </w:r>
      <w:r w:rsidRPr="00E32839">
        <w:t xml:space="preserve"> як з фабриками, так і з продуктами </w:t>
      </w:r>
      <w:r w:rsidRPr="00E32839">
        <w:rPr>
          <w:b/>
          <w:bCs/>
        </w:rPr>
        <w:t xml:space="preserve">через відповідні інтерфейси </w:t>
      </w:r>
      <w:r w:rsidRPr="00E32839">
        <w:t xml:space="preserve">тож конкретні їх </w:t>
      </w:r>
      <w:r w:rsidRPr="00E32839">
        <w:rPr>
          <w:b/>
          <w:bCs/>
        </w:rPr>
        <w:t xml:space="preserve">реалізації </w:t>
      </w:r>
      <w:r w:rsidRPr="00E32839">
        <w:t xml:space="preserve">ніяк </w:t>
      </w:r>
      <w:r w:rsidRPr="00E32839">
        <w:rPr>
          <w:b/>
          <w:bCs/>
        </w:rPr>
        <w:t>на</w:t>
      </w:r>
      <w:r w:rsidRPr="00E32839">
        <w:t xml:space="preserve"> цей </w:t>
      </w:r>
      <w:r w:rsidRPr="00E32839">
        <w:rPr>
          <w:b/>
          <w:bCs/>
        </w:rPr>
        <w:t>код не впливають</w:t>
      </w:r>
      <w:r w:rsidRPr="00E32839">
        <w:t>.</w:t>
      </w:r>
    </w:p>
    <w:p w14:paraId="25A17E0B" w14:textId="77777777" w:rsidR="009F60AB" w:rsidRPr="00E32839" w:rsidRDefault="009F60AB" w:rsidP="009F60AB">
      <w:pPr>
        <w:rPr>
          <w:sz w:val="32"/>
          <w:szCs w:val="32"/>
        </w:rPr>
      </w:pPr>
      <w:r w:rsidRPr="00E32839">
        <w:t xml:space="preserve">Що стосується </w:t>
      </w:r>
      <w:r w:rsidRPr="00E32839">
        <w:rPr>
          <w:b/>
          <w:bCs/>
        </w:rPr>
        <w:t xml:space="preserve">створення самих фабрик </w:t>
      </w:r>
      <w:r w:rsidRPr="00E32839">
        <w:t xml:space="preserve">(тобто справжніх конкретних об’єктів), то зазвичай </w:t>
      </w:r>
      <w:r w:rsidRPr="00E32839">
        <w:rPr>
          <w:b/>
          <w:bCs/>
        </w:rPr>
        <w:t xml:space="preserve">застосунок створює </w:t>
      </w:r>
      <w:r w:rsidRPr="00E32839">
        <w:t xml:space="preserve">їх </w:t>
      </w:r>
      <w:r w:rsidRPr="00E32839">
        <w:rPr>
          <w:b/>
          <w:bCs/>
        </w:rPr>
        <w:t>на етапі ініціалізації</w:t>
      </w:r>
      <w:r w:rsidRPr="00E32839">
        <w:t xml:space="preserve"> </w:t>
      </w:r>
      <w:r w:rsidRPr="00E32839">
        <w:rPr>
          <w:b/>
          <w:bCs/>
        </w:rPr>
        <w:t>залежно від конфігурації середовища</w:t>
      </w:r>
      <w:r w:rsidRPr="00E32839">
        <w:t xml:space="preserve"> (наприклад обраного користувачем стилю меблів).</w:t>
      </w:r>
    </w:p>
    <w:p w14:paraId="5B6B1373" w14:textId="74D172E7" w:rsidR="009F60AB" w:rsidRPr="00E32839" w:rsidRDefault="009F60AB" w:rsidP="009F60AB">
      <w:pPr>
        <w:keepNext/>
      </w:pPr>
      <w:r w:rsidRPr="00E32839">
        <w:t>Рис. 5 – Структура класів реалізації патерна Абстрактна фабрика</w:t>
      </w:r>
    </w:p>
    <w:p w14:paraId="35D61A24" w14:textId="77777777" w:rsidR="009F60AB" w:rsidRPr="00E32839" w:rsidRDefault="009F60AB" w:rsidP="009F60AB">
      <w:r>
        <w:rPr>
          <w:noProof/>
        </w:rPr>
        <w:drawing>
          <wp:inline distT="0" distB="0" distL="0" distR="0" wp14:anchorId="1AA12058" wp14:editId="6321A82C">
            <wp:extent cx="5635513" cy="2648197"/>
            <wp:effectExtent l="0" t="0" r="3810" b="0"/>
            <wp:docPr id="1476031988" name="Рисунок 5" descr="Зображення, що містить текст, квитанція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1988" name="Рисунок 5" descr="Зображення, що містить текст, квитанція, схем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26" cy="265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981D" w14:textId="77777777" w:rsidR="009F60AB" w:rsidRPr="00BD6C10" w:rsidRDefault="009F60AB" w:rsidP="00B240BF">
      <w:pPr>
        <w:pStyle w:val="1"/>
      </w:pPr>
      <w:bookmarkStart w:id="18" w:name="_Toc169546430"/>
      <w:bookmarkStart w:id="19" w:name="_Toc170297848"/>
      <w:bookmarkStart w:id="20" w:name="_Toc170795868"/>
      <w:r w:rsidRPr="00BD6C10">
        <w:t>Структурні шаблони</w:t>
      </w:r>
      <w:bookmarkEnd w:id="18"/>
      <w:bookmarkEnd w:id="19"/>
      <w:bookmarkEnd w:id="20"/>
    </w:p>
    <w:p w14:paraId="5E9983D9" w14:textId="77777777" w:rsidR="009F60AB" w:rsidRPr="00E32839" w:rsidRDefault="009F60AB" w:rsidP="009F60AB">
      <w:r w:rsidRPr="00E32839">
        <w:t xml:space="preserve">Цей </w:t>
      </w:r>
      <w:r>
        <w:t xml:space="preserve">група патернів </w:t>
      </w:r>
      <w:r w:rsidRPr="00732FD5">
        <w:rPr>
          <w:b/>
          <w:bCs/>
        </w:rPr>
        <w:t>допомагає збирати об’єкти в складні структури</w:t>
      </w:r>
      <w:r>
        <w:t>, при цьому зберігаючи</w:t>
      </w:r>
      <w:r>
        <w:rPr>
          <w:b/>
          <w:bCs/>
        </w:rPr>
        <w:t xml:space="preserve"> </w:t>
      </w:r>
      <w:r w:rsidRPr="00732FD5">
        <w:t>простоту та гнучкість робити з ними</w:t>
      </w:r>
      <w:r w:rsidRPr="00E32839">
        <w:t>.</w:t>
      </w:r>
    </w:p>
    <w:p w14:paraId="42640AA7" w14:textId="77777777" w:rsidR="009F60AB" w:rsidRDefault="009F60AB" w:rsidP="009F60AB">
      <w:pPr>
        <w:rPr>
          <w:lang w:val="en-US"/>
        </w:rPr>
      </w:pPr>
      <w:r>
        <w:lastRenderedPageBreak/>
        <w:t xml:space="preserve">До них відносяться </w:t>
      </w:r>
      <w:r w:rsidRPr="00A44930">
        <w:rPr>
          <w:b/>
          <w:bCs/>
        </w:rPr>
        <w:t>Перехідник</w:t>
      </w:r>
      <w:r>
        <w:t xml:space="preserve">, </w:t>
      </w:r>
      <w:r w:rsidRPr="00A44930">
        <w:rPr>
          <w:b/>
          <w:bCs/>
        </w:rPr>
        <w:t>Міст</w:t>
      </w:r>
      <w:r>
        <w:t xml:space="preserve">, </w:t>
      </w:r>
      <w:r w:rsidRPr="00A44930">
        <w:rPr>
          <w:b/>
          <w:bCs/>
        </w:rPr>
        <w:t>Компонувальник</w:t>
      </w:r>
      <w:r>
        <w:t xml:space="preserve">, </w:t>
      </w:r>
      <w:r w:rsidRPr="00A44930">
        <w:rPr>
          <w:b/>
          <w:bCs/>
        </w:rPr>
        <w:t>Декоратор</w:t>
      </w:r>
      <w:r>
        <w:t xml:space="preserve">, </w:t>
      </w:r>
      <w:r w:rsidRPr="00A44930">
        <w:rPr>
          <w:b/>
          <w:bCs/>
        </w:rPr>
        <w:t>Фасад</w:t>
      </w:r>
      <w:r>
        <w:t xml:space="preserve">, </w:t>
      </w:r>
      <w:r w:rsidRPr="00A44930">
        <w:rPr>
          <w:b/>
          <w:bCs/>
        </w:rPr>
        <w:t>Легковаговик</w:t>
      </w:r>
      <w:r>
        <w:rPr>
          <w:b/>
          <w:bCs/>
          <w:lang w:val="en-GB"/>
        </w:rPr>
        <w:t xml:space="preserve"> </w:t>
      </w:r>
      <w:r w:rsidRPr="00E32839">
        <w:t>та</w:t>
      </w:r>
      <w:r>
        <w:t xml:space="preserve"> </w:t>
      </w:r>
      <w:r w:rsidRPr="00A44930">
        <w:rPr>
          <w:b/>
          <w:bCs/>
        </w:rPr>
        <w:t>Посередник</w:t>
      </w:r>
      <w:r w:rsidRPr="00E32839">
        <w:t>.</w:t>
      </w:r>
    </w:p>
    <w:p w14:paraId="07083E4F" w14:textId="62A58E66" w:rsidR="009F60AB" w:rsidRPr="00B461DE" w:rsidRDefault="009F60AB" w:rsidP="00B240BF">
      <w:pPr>
        <w:pStyle w:val="2"/>
      </w:pPr>
      <w:bookmarkStart w:id="21" w:name="_Toc169546431"/>
      <w:bookmarkStart w:id="22" w:name="_Toc170297849"/>
      <w:bookmarkStart w:id="23" w:name="_Toc170795869"/>
      <w:r w:rsidRPr="00B461DE">
        <w:t>Перехідник</w:t>
      </w:r>
      <w:bookmarkEnd w:id="21"/>
      <w:bookmarkEnd w:id="22"/>
      <w:bookmarkEnd w:id="23"/>
    </w:p>
    <w:p w14:paraId="624B20BB" w14:textId="77777777" w:rsidR="009F60AB" w:rsidRPr="00206ED5" w:rsidRDefault="009F60AB" w:rsidP="009F60AB">
      <w:pPr>
        <w:rPr>
          <w:lang w:val="en-US"/>
        </w:rPr>
      </w:pPr>
      <w:r>
        <w:t>Перехідник –</w:t>
      </w:r>
      <w:r w:rsidRPr="004F4C80">
        <w:t xml:space="preserve"> це </w:t>
      </w:r>
      <w:r>
        <w:t xml:space="preserve">структурний </w:t>
      </w:r>
      <w:r w:rsidRPr="009136A7">
        <w:t xml:space="preserve">шаблон </w:t>
      </w:r>
      <w:r>
        <w:t>проєкт</w:t>
      </w:r>
      <w:r w:rsidRPr="009136A7">
        <w:t>ування,</w:t>
      </w:r>
      <w:r>
        <w:t xml:space="preserve"> що </w:t>
      </w:r>
      <w:r w:rsidRPr="00A11C0B">
        <w:rPr>
          <w:b/>
          <w:bCs/>
        </w:rPr>
        <w:t>надає</w:t>
      </w:r>
      <w:r>
        <w:t xml:space="preserve"> двом </w:t>
      </w:r>
      <w:r w:rsidRPr="00A11C0B">
        <w:rPr>
          <w:b/>
          <w:bCs/>
        </w:rPr>
        <w:t>несумісним об’єктам інтерфейс</w:t>
      </w:r>
      <w:r>
        <w:t xml:space="preserve"> для </w:t>
      </w:r>
      <w:r w:rsidRPr="00A11C0B">
        <w:rPr>
          <w:b/>
          <w:bCs/>
        </w:rPr>
        <w:t>взаємодії</w:t>
      </w:r>
      <w:r>
        <w:t>.</w:t>
      </w:r>
      <w:r>
        <w:rPr>
          <w:lang w:val="en-US"/>
        </w:rPr>
        <w:t xml:space="preserve"> </w:t>
      </w:r>
    </w:p>
    <w:p w14:paraId="7733A36F" w14:textId="77777777" w:rsidR="009F60AB" w:rsidRPr="009020D5" w:rsidRDefault="009F60AB" w:rsidP="009F60AB">
      <w:pPr>
        <w:rPr>
          <w:b/>
          <w:bCs/>
        </w:rPr>
      </w:pPr>
      <w:r w:rsidRPr="009020D5">
        <w:rPr>
          <w:b/>
          <w:bCs/>
        </w:rPr>
        <w:t>Проблема</w:t>
      </w:r>
    </w:p>
    <w:p w14:paraId="1311E30C" w14:textId="77777777" w:rsidR="009F60AB" w:rsidRPr="00B73A12" w:rsidRDefault="009F60AB" w:rsidP="009F60AB">
      <w:r>
        <w:t xml:space="preserve">Приклад. </w:t>
      </w:r>
      <w:r w:rsidRPr="004026C3">
        <w:rPr>
          <w:b/>
          <w:bCs/>
        </w:rPr>
        <w:t>Застосунок для моніторингу ринку</w:t>
      </w:r>
      <w:r>
        <w:t xml:space="preserve">. Для своєї роботи він </w:t>
      </w:r>
      <w:r w:rsidRPr="00E42A4C">
        <w:rPr>
          <w:b/>
          <w:bCs/>
        </w:rPr>
        <w:t>бере дані</w:t>
      </w:r>
      <w:r>
        <w:t xml:space="preserve"> зі сторонніх ресурсів </w:t>
      </w:r>
      <w:r w:rsidRPr="00E42A4C">
        <w:rPr>
          <w:b/>
          <w:bCs/>
        </w:rPr>
        <w:t xml:space="preserve">у </w:t>
      </w:r>
      <w:r w:rsidRPr="00E42A4C">
        <w:t>форматі</w:t>
      </w:r>
      <w:r w:rsidRPr="00E42A4C">
        <w:rPr>
          <w:b/>
          <w:bCs/>
        </w:rPr>
        <w:t xml:space="preserve"> </w:t>
      </w:r>
      <w:r w:rsidRPr="00E42A4C">
        <w:rPr>
          <w:b/>
          <w:bCs/>
          <w:lang w:val="en-US"/>
        </w:rPr>
        <w:t>JSON.</w:t>
      </w:r>
      <w:r>
        <w:rPr>
          <w:lang w:val="en-US"/>
        </w:rPr>
        <w:t xml:space="preserve"> </w:t>
      </w:r>
      <w:r>
        <w:t xml:space="preserve">Для покращення роботи програми </w:t>
      </w:r>
      <w:r w:rsidRPr="00B73A12">
        <w:rPr>
          <w:b/>
          <w:bCs/>
        </w:rPr>
        <w:t>було вирішено застосувати сторонню бібліотеку</w:t>
      </w:r>
      <w:r>
        <w:t xml:space="preserve">, що відповідає за аналітику. Однак вона </w:t>
      </w:r>
      <w:r w:rsidRPr="00243547">
        <w:rPr>
          <w:b/>
          <w:bCs/>
        </w:rPr>
        <w:t>підтримує лише</w:t>
      </w:r>
      <w:r>
        <w:t xml:space="preserve"> </w:t>
      </w:r>
      <w:r w:rsidRPr="00B73A12">
        <w:rPr>
          <w:b/>
          <w:bCs/>
          <w:lang w:val="en-US"/>
        </w:rPr>
        <w:t>XAML</w:t>
      </w:r>
      <w:r>
        <w:t xml:space="preserve">. </w:t>
      </w:r>
      <w:r w:rsidRPr="00B73A12">
        <w:rPr>
          <w:b/>
          <w:bCs/>
        </w:rPr>
        <w:t>Переписувати</w:t>
      </w:r>
      <w:r>
        <w:t xml:space="preserve"> </w:t>
      </w:r>
      <w:r w:rsidRPr="00243547">
        <w:rPr>
          <w:b/>
          <w:bCs/>
        </w:rPr>
        <w:t>її</w:t>
      </w:r>
      <w:r>
        <w:t xml:space="preserve"> </w:t>
      </w:r>
      <w:r w:rsidRPr="00B73A12">
        <w:rPr>
          <w:b/>
          <w:bCs/>
        </w:rPr>
        <w:t>код</w:t>
      </w:r>
      <w:r>
        <w:t xml:space="preserve"> складно, дорого, небезпечно й загалом </w:t>
      </w:r>
      <w:r w:rsidRPr="00B73A12">
        <w:rPr>
          <w:b/>
          <w:bCs/>
        </w:rPr>
        <w:t>недоцільно</w:t>
      </w:r>
      <w:r>
        <w:t>.</w:t>
      </w:r>
    </w:p>
    <w:p w14:paraId="303FF171" w14:textId="77777777" w:rsidR="009F60AB" w:rsidRPr="009941D4" w:rsidRDefault="009F60AB" w:rsidP="009F60AB">
      <w:pPr>
        <w:keepNext/>
        <w:rPr>
          <w:b/>
          <w:bCs/>
        </w:rPr>
      </w:pPr>
      <w:r w:rsidRPr="009020D5">
        <w:rPr>
          <w:b/>
          <w:bCs/>
        </w:rPr>
        <w:t>Рішення</w:t>
      </w:r>
    </w:p>
    <w:p w14:paraId="201E4ABA" w14:textId="77777777" w:rsidR="009F60AB" w:rsidRPr="00F24FE9" w:rsidRDefault="009F60AB" w:rsidP="009F60AB">
      <w:pPr>
        <w:keepNext/>
      </w:pPr>
      <w:r w:rsidRPr="00A11CB1">
        <w:rPr>
          <w:b/>
          <w:bCs/>
        </w:rPr>
        <w:t>Потрібно створити перехідник</w:t>
      </w:r>
      <w:r>
        <w:t xml:space="preserve"> – спеціальний об’єкт, що </w:t>
      </w:r>
      <w:r w:rsidRPr="004D4830">
        <w:rPr>
          <w:b/>
          <w:bCs/>
        </w:rPr>
        <w:t xml:space="preserve">перетворює інтерфейс </w:t>
      </w:r>
      <w:r w:rsidRPr="004D4830">
        <w:t>одного</w:t>
      </w:r>
      <w:r w:rsidRPr="004D4830">
        <w:rPr>
          <w:b/>
          <w:bCs/>
        </w:rPr>
        <w:t xml:space="preserve"> об’єкта</w:t>
      </w:r>
      <w:r>
        <w:t xml:space="preserve"> на той, що підходить для іншого. В нашому випадку </w:t>
      </w:r>
      <w:r w:rsidRPr="004D4830">
        <w:rPr>
          <w:b/>
          <w:bCs/>
        </w:rPr>
        <w:t xml:space="preserve">потрібно створити клас, що буде конвертувати </w:t>
      </w:r>
      <w:r w:rsidRPr="004D4830">
        <w:rPr>
          <w:b/>
          <w:bCs/>
          <w:lang w:val="en-US"/>
        </w:rPr>
        <w:t xml:space="preserve">JSON </w:t>
      </w:r>
      <w:r w:rsidRPr="004D4830">
        <w:rPr>
          <w:b/>
          <w:bCs/>
        </w:rPr>
        <w:t>в</w:t>
      </w:r>
      <w:r w:rsidRPr="004D4830">
        <w:rPr>
          <w:b/>
          <w:bCs/>
          <w:lang w:val="en-US"/>
        </w:rPr>
        <w:t xml:space="preserve"> XAML</w:t>
      </w:r>
      <w:r>
        <w:rPr>
          <w:lang w:val="en-US"/>
        </w:rPr>
        <w:t xml:space="preserve">. </w:t>
      </w:r>
      <w:r>
        <w:t xml:space="preserve">Всі використання сторонньої бібліотеки будуть здійснюватися через нього. При цьому </w:t>
      </w:r>
      <w:r w:rsidRPr="004D4830">
        <w:rPr>
          <w:b/>
          <w:bCs/>
        </w:rPr>
        <w:t xml:space="preserve">не доведеться </w:t>
      </w:r>
      <w:r w:rsidRPr="004D4830">
        <w:t>якось</w:t>
      </w:r>
      <w:r w:rsidRPr="004D4830">
        <w:rPr>
          <w:b/>
          <w:bCs/>
        </w:rPr>
        <w:t xml:space="preserve"> редагувати наявний код</w:t>
      </w:r>
      <w:r>
        <w:t>.</w:t>
      </w:r>
    </w:p>
    <w:p w14:paraId="4D2FAF2E" w14:textId="13C66714" w:rsidR="009F60AB" w:rsidRPr="00E32839" w:rsidRDefault="009F60AB" w:rsidP="009F60AB">
      <w:pPr>
        <w:keepNext/>
      </w:pPr>
      <w:r w:rsidRPr="00E32839">
        <w:t xml:space="preserve">Рис. </w:t>
      </w:r>
      <w:r w:rsidR="00E56D48">
        <w:t>6</w:t>
      </w:r>
      <w:r w:rsidRPr="00E32839">
        <w:t xml:space="preserve"> – Структура класів реалізації патерна </w:t>
      </w:r>
      <w:r>
        <w:t>Перехідник</w:t>
      </w:r>
    </w:p>
    <w:p w14:paraId="39605AD7" w14:textId="77777777" w:rsidR="009F60AB" w:rsidRPr="009020D5" w:rsidRDefault="009F60AB" w:rsidP="009F60AB">
      <w:pPr>
        <w:rPr>
          <w:b/>
          <w:bCs/>
        </w:rPr>
      </w:pPr>
      <w:r>
        <w:rPr>
          <w:noProof/>
        </w:rPr>
        <w:drawing>
          <wp:inline distT="0" distB="0" distL="0" distR="0" wp14:anchorId="09BDEE0E" wp14:editId="48A7A996">
            <wp:extent cx="5721938" cy="795523"/>
            <wp:effectExtent l="0" t="0" r="0" b="5080"/>
            <wp:docPr id="686178693" name="Рисунок 6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78693" name="Рисунок 6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75" cy="79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CFDC" w14:textId="79C2B998" w:rsidR="009F60AB" w:rsidRPr="00B461DE" w:rsidRDefault="009F60AB" w:rsidP="00B240BF">
      <w:pPr>
        <w:pStyle w:val="2"/>
      </w:pPr>
      <w:bookmarkStart w:id="24" w:name="_Toc169546432"/>
      <w:bookmarkStart w:id="25" w:name="_Toc170297850"/>
      <w:bookmarkStart w:id="26" w:name="_Toc170795870"/>
      <w:r w:rsidRPr="00B461DE">
        <w:t>Міст</w:t>
      </w:r>
      <w:bookmarkEnd w:id="24"/>
      <w:bookmarkEnd w:id="25"/>
      <w:bookmarkEnd w:id="26"/>
    </w:p>
    <w:p w14:paraId="01F7F807" w14:textId="77777777" w:rsidR="009F60AB" w:rsidRPr="00CF1576" w:rsidRDefault="009F60AB" w:rsidP="009F60AB">
      <w:r w:rsidRPr="004F4C80">
        <w:t xml:space="preserve">Міст </w:t>
      </w:r>
      <w:r>
        <w:t>–</w:t>
      </w:r>
      <w:r w:rsidRPr="004F4C80">
        <w:t xml:space="preserve"> це </w:t>
      </w:r>
      <w:r>
        <w:t xml:space="preserve">структурний </w:t>
      </w:r>
      <w:r w:rsidRPr="009136A7">
        <w:t xml:space="preserve">шаблон </w:t>
      </w:r>
      <w:r>
        <w:t>проєкт</w:t>
      </w:r>
      <w:r w:rsidRPr="009136A7">
        <w:t>ування</w:t>
      </w:r>
      <w:r w:rsidRPr="004F4C80">
        <w:t xml:space="preserve">, який </w:t>
      </w:r>
      <w:r w:rsidRPr="009136A7">
        <w:rPr>
          <w:b/>
          <w:bCs/>
        </w:rPr>
        <w:t>дозволяє</w:t>
      </w:r>
      <w:r w:rsidRPr="004F4C80">
        <w:t xml:space="preserve"> </w:t>
      </w:r>
      <w:r w:rsidRPr="00CF1576">
        <w:rPr>
          <w:b/>
          <w:bCs/>
        </w:rPr>
        <w:t>розділити великий клас або набір тісно пов'язаних класів на дві окремі ієрархії</w:t>
      </w:r>
      <w:r w:rsidRPr="004F4C80">
        <w:t xml:space="preserve"> </w:t>
      </w:r>
      <w:r>
        <w:t>–</w:t>
      </w:r>
      <w:r w:rsidRPr="004F4C80">
        <w:t xml:space="preserve"> абстракцію та реалізацію, незалежн</w:t>
      </w:r>
      <w:r>
        <w:t>і</w:t>
      </w:r>
      <w:r w:rsidRPr="004F4C80">
        <w:t xml:space="preserve"> одна від одної.</w:t>
      </w:r>
    </w:p>
    <w:p w14:paraId="20F2D480" w14:textId="77777777" w:rsidR="009F60AB" w:rsidRPr="009020D5" w:rsidRDefault="009F60AB" w:rsidP="00211AE3">
      <w:pPr>
        <w:keepNext/>
        <w:rPr>
          <w:b/>
          <w:bCs/>
        </w:rPr>
      </w:pPr>
      <w:r w:rsidRPr="009020D5">
        <w:rPr>
          <w:b/>
          <w:bCs/>
        </w:rPr>
        <w:lastRenderedPageBreak/>
        <w:t>Проблема</w:t>
      </w:r>
    </w:p>
    <w:p w14:paraId="1ECEEF92" w14:textId="77777777" w:rsidR="009F60AB" w:rsidRDefault="009F60AB" w:rsidP="009F60AB">
      <w:r>
        <w:t xml:space="preserve">Черговий приклад. Маємо </w:t>
      </w:r>
      <w:r w:rsidRPr="00B14760">
        <w:rPr>
          <w:b/>
          <w:bCs/>
        </w:rPr>
        <w:t>геометричні фігури</w:t>
      </w:r>
      <w:r w:rsidRPr="0012268C">
        <w:t>,</w:t>
      </w:r>
      <w:r>
        <w:rPr>
          <w:b/>
          <w:bCs/>
        </w:rPr>
        <w:t xml:space="preserve"> </w:t>
      </w:r>
      <w:r>
        <w:t xml:space="preserve">які мають форму (куб, сфера, піраміда…) </w:t>
      </w:r>
      <w:r w:rsidRPr="00B14760">
        <w:rPr>
          <w:b/>
          <w:bCs/>
        </w:rPr>
        <w:t>та кол</w:t>
      </w:r>
      <w:r>
        <w:rPr>
          <w:b/>
          <w:bCs/>
        </w:rPr>
        <w:t>і</w:t>
      </w:r>
      <w:r w:rsidRPr="00B14760">
        <w:rPr>
          <w:b/>
          <w:bCs/>
        </w:rPr>
        <w:t>р</w:t>
      </w:r>
      <w:r>
        <w:t xml:space="preserve"> (червоний, синій…). Перелічені </w:t>
      </w:r>
      <w:r w:rsidRPr="00B14760">
        <w:rPr>
          <w:b/>
          <w:bCs/>
        </w:rPr>
        <w:t xml:space="preserve">фігури є підкласами </w:t>
      </w:r>
      <w:r>
        <w:t xml:space="preserve">суперкласу </w:t>
      </w:r>
      <w:r w:rsidRPr="00B14760">
        <w:t>фігури</w:t>
      </w:r>
      <w:r>
        <w:t xml:space="preserve">. </w:t>
      </w:r>
      <w:r w:rsidRPr="0012268C">
        <w:rPr>
          <w:b/>
          <w:bCs/>
        </w:rPr>
        <w:t>Кожна комбінація</w:t>
      </w:r>
      <w:r>
        <w:t xml:space="preserve"> форми й кольору </w:t>
      </w:r>
      <w:r w:rsidRPr="0012268C">
        <w:rPr>
          <w:b/>
          <w:bCs/>
        </w:rPr>
        <w:t>вимагає</w:t>
      </w:r>
      <w:r>
        <w:t xml:space="preserve"> окремого </w:t>
      </w:r>
      <w:r w:rsidRPr="0012268C">
        <w:rPr>
          <w:b/>
          <w:bCs/>
        </w:rPr>
        <w:t>класу</w:t>
      </w:r>
      <w:r>
        <w:t xml:space="preserve"> (наприклад синя сфера, червона піраміда…). Таким чином </w:t>
      </w:r>
      <w:r w:rsidRPr="00B14760">
        <w:rPr>
          <w:b/>
          <w:bCs/>
        </w:rPr>
        <w:t xml:space="preserve">додавання </w:t>
      </w:r>
      <w:r w:rsidRPr="00B14760">
        <w:t>ново</w:t>
      </w:r>
      <w:r>
        <w:t>ї</w:t>
      </w:r>
      <w:r w:rsidRPr="00B14760">
        <w:t xml:space="preserve"> </w:t>
      </w:r>
      <w:r>
        <w:t xml:space="preserve">форми </w:t>
      </w:r>
      <w:r w:rsidRPr="00B14760">
        <w:t xml:space="preserve">чи </w:t>
      </w:r>
      <w:r>
        <w:t xml:space="preserve">кольору </w:t>
      </w:r>
      <w:r w:rsidRPr="00B14760">
        <w:rPr>
          <w:b/>
          <w:bCs/>
        </w:rPr>
        <w:t>вимагає створення безлічі об’єктів</w:t>
      </w:r>
      <w:r>
        <w:t xml:space="preserve"> (фігур нового кольору всіх форм або фігур нової форми всіх кольорів).</w:t>
      </w:r>
    </w:p>
    <w:p w14:paraId="03C97FF2" w14:textId="77777777" w:rsidR="009F60AB" w:rsidRPr="009020D5" w:rsidRDefault="009F60AB" w:rsidP="009F60AB">
      <w:pPr>
        <w:keepNext/>
        <w:rPr>
          <w:b/>
          <w:bCs/>
        </w:rPr>
      </w:pPr>
      <w:r w:rsidRPr="009020D5">
        <w:rPr>
          <w:b/>
          <w:bCs/>
        </w:rPr>
        <w:t>Рішення</w:t>
      </w:r>
    </w:p>
    <w:p w14:paraId="643E1A76" w14:textId="77777777" w:rsidR="009F60AB" w:rsidRDefault="009F60AB" w:rsidP="009F60AB">
      <w:pPr>
        <w:keepNext/>
      </w:pPr>
      <w:r>
        <w:t xml:space="preserve">Патерн Міст пропонує </w:t>
      </w:r>
      <w:r w:rsidRPr="008F04D7">
        <w:rPr>
          <w:b/>
          <w:bCs/>
        </w:rPr>
        <w:t>замінити успадковування на композицію</w:t>
      </w:r>
      <w:r>
        <w:rPr>
          <w:b/>
          <w:bCs/>
        </w:rPr>
        <w:t xml:space="preserve"> </w:t>
      </w:r>
      <w:r>
        <w:t xml:space="preserve">абстракції та реалізації. В нашому прикладі це означає, що потрібно </w:t>
      </w:r>
      <w:r w:rsidRPr="005C2317">
        <w:rPr>
          <w:b/>
          <w:bCs/>
        </w:rPr>
        <w:t>в</w:t>
      </w:r>
      <w:r>
        <w:rPr>
          <w:b/>
          <w:bCs/>
        </w:rPr>
        <w:t>и</w:t>
      </w:r>
      <w:r w:rsidRPr="005C2317">
        <w:rPr>
          <w:b/>
          <w:bCs/>
        </w:rPr>
        <w:t xml:space="preserve">ділити </w:t>
      </w:r>
      <w:r>
        <w:rPr>
          <w:b/>
          <w:bCs/>
        </w:rPr>
        <w:t>з об’єкту фігури</w:t>
      </w:r>
      <w:r>
        <w:t xml:space="preserve"> (абстракції) </w:t>
      </w:r>
      <w:r w:rsidRPr="006D5CEE">
        <w:rPr>
          <w:b/>
          <w:bCs/>
        </w:rPr>
        <w:t>колір</w:t>
      </w:r>
      <w:r>
        <w:t xml:space="preserve"> (реалізацію). Створити </w:t>
      </w:r>
      <w:r w:rsidRPr="0094748B">
        <w:rPr>
          <w:b/>
          <w:bCs/>
        </w:rPr>
        <w:t>окремий клас колір</w:t>
      </w:r>
      <w:r>
        <w:t xml:space="preserve">, що матиме набір дочірніх. Сама ж </w:t>
      </w:r>
      <w:r w:rsidRPr="0094748B">
        <w:rPr>
          <w:b/>
          <w:bCs/>
        </w:rPr>
        <w:t xml:space="preserve">фігура залишить </w:t>
      </w:r>
      <w:r w:rsidRPr="0094748B">
        <w:t>лише</w:t>
      </w:r>
      <w:r w:rsidRPr="0094748B">
        <w:rPr>
          <w:b/>
          <w:bCs/>
        </w:rPr>
        <w:t xml:space="preserve"> набір підкласів, що визначатимуть її форму</w:t>
      </w:r>
      <w:r>
        <w:t xml:space="preserve">. </w:t>
      </w:r>
    </w:p>
    <w:p w14:paraId="3D8A1FDF" w14:textId="77777777" w:rsidR="009F60AB" w:rsidRPr="00DC3414" w:rsidRDefault="009F60AB" w:rsidP="009F60AB">
      <w:pPr>
        <w:keepNext/>
      </w:pPr>
      <w:r>
        <w:t xml:space="preserve">Тепер </w:t>
      </w:r>
      <w:r w:rsidRPr="00A63305">
        <w:rPr>
          <w:b/>
          <w:bCs/>
        </w:rPr>
        <w:t>для створення</w:t>
      </w:r>
      <w:r>
        <w:t xml:space="preserve"> конкретної </w:t>
      </w:r>
      <w:r w:rsidRPr="00A63305">
        <w:rPr>
          <w:b/>
          <w:bCs/>
        </w:rPr>
        <w:t>фігури треба</w:t>
      </w:r>
      <w:r>
        <w:t xml:space="preserve"> лише </w:t>
      </w:r>
      <w:r w:rsidRPr="00A63305">
        <w:rPr>
          <w:b/>
          <w:bCs/>
        </w:rPr>
        <w:t xml:space="preserve">вибрати </w:t>
      </w:r>
      <w:r w:rsidRPr="00A63305">
        <w:t>її</w:t>
      </w:r>
      <w:r w:rsidRPr="00A63305">
        <w:rPr>
          <w:b/>
          <w:bCs/>
        </w:rPr>
        <w:t xml:space="preserve"> тип</w:t>
      </w:r>
      <w:r>
        <w:t xml:space="preserve"> (форму) та </w:t>
      </w:r>
      <w:r w:rsidRPr="00755E8A">
        <w:rPr>
          <w:b/>
          <w:bCs/>
        </w:rPr>
        <w:t>передати</w:t>
      </w:r>
      <w:r>
        <w:t xml:space="preserve"> їй </w:t>
      </w:r>
      <w:r w:rsidRPr="00DC3414">
        <w:rPr>
          <w:b/>
          <w:bCs/>
        </w:rPr>
        <w:t xml:space="preserve">фігуру </w:t>
      </w:r>
      <w:r w:rsidRPr="00190867">
        <w:rPr>
          <w:b/>
          <w:bCs/>
        </w:rPr>
        <w:t>на 2 класи</w:t>
      </w:r>
      <w:r>
        <w:t xml:space="preserve">. </w:t>
      </w:r>
      <w:r w:rsidRPr="00636DFA">
        <w:rPr>
          <w:b/>
          <w:bCs/>
        </w:rPr>
        <w:t>Додавання</w:t>
      </w:r>
      <w:r>
        <w:t xml:space="preserve"> нової форми чи кольору </w:t>
      </w:r>
      <w:r w:rsidRPr="00636DFA">
        <w:rPr>
          <w:b/>
          <w:bCs/>
        </w:rPr>
        <w:t xml:space="preserve">більше не вимагає створення </w:t>
      </w:r>
      <w:r>
        <w:rPr>
          <w:b/>
          <w:bCs/>
        </w:rPr>
        <w:t xml:space="preserve">набору </w:t>
      </w:r>
      <w:r w:rsidRPr="00636DFA">
        <w:rPr>
          <w:b/>
          <w:bCs/>
        </w:rPr>
        <w:t>нових об’єктів</w:t>
      </w:r>
      <w:r>
        <w:t>.</w:t>
      </w:r>
    </w:p>
    <w:p w14:paraId="43BA2FC2" w14:textId="0EE737FE" w:rsidR="009F60AB" w:rsidRPr="00611467" w:rsidRDefault="009F60AB" w:rsidP="009F60AB">
      <w:pPr>
        <w:keepNext/>
        <w:rPr>
          <w:lang w:val="en-US"/>
        </w:rPr>
      </w:pPr>
      <w:r w:rsidRPr="00E32839">
        <w:t xml:space="preserve">Рис. </w:t>
      </w:r>
      <w:r w:rsidR="00E56D48">
        <w:t>7</w:t>
      </w:r>
      <w:r w:rsidRPr="00E32839">
        <w:t xml:space="preserve"> – Структура класів реалізації патерна </w:t>
      </w:r>
      <w:r>
        <w:t>Міст</w:t>
      </w:r>
    </w:p>
    <w:p w14:paraId="58C6EDC8" w14:textId="77777777" w:rsidR="009F60AB" w:rsidRPr="004F4C80" w:rsidRDefault="009F60AB" w:rsidP="009F60AB">
      <w:pPr>
        <w:tabs>
          <w:tab w:val="left" w:pos="5580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0B7B5F9" wp14:editId="72CCCE85">
            <wp:extent cx="6234430" cy="1187450"/>
            <wp:effectExtent l="0" t="0" r="0" b="0"/>
            <wp:docPr id="647307727" name="Рисунок 7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7727" name="Рисунок 7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F65C" w14:textId="2EC2B7A2" w:rsidR="009F60AB" w:rsidRPr="00B461DE" w:rsidRDefault="009F60AB" w:rsidP="00B240BF">
      <w:pPr>
        <w:pStyle w:val="2"/>
      </w:pPr>
      <w:bookmarkStart w:id="27" w:name="_Toc169546433"/>
      <w:bookmarkStart w:id="28" w:name="_Toc170297851"/>
      <w:bookmarkStart w:id="29" w:name="_Toc170795871"/>
      <w:r w:rsidRPr="00B461DE">
        <w:t>Компонувальник</w:t>
      </w:r>
      <w:bookmarkEnd w:id="27"/>
      <w:bookmarkEnd w:id="28"/>
      <w:bookmarkEnd w:id="29"/>
    </w:p>
    <w:p w14:paraId="3AA4060F" w14:textId="77777777" w:rsidR="009F60AB" w:rsidRPr="00FD590C" w:rsidRDefault="009F60AB" w:rsidP="009F60AB">
      <w:r w:rsidRPr="00FD590C">
        <w:t>Композит - це структурний патерн</w:t>
      </w:r>
      <w:r>
        <w:t xml:space="preserve"> проєктування</w:t>
      </w:r>
      <w:r w:rsidRPr="00FD590C">
        <w:t xml:space="preserve">, який </w:t>
      </w:r>
      <w:r w:rsidRPr="00FD590C">
        <w:rPr>
          <w:b/>
          <w:bCs/>
        </w:rPr>
        <w:t xml:space="preserve">дозволяє компонувати об'єкти у </w:t>
      </w:r>
      <w:r>
        <w:rPr>
          <w:b/>
          <w:bCs/>
        </w:rPr>
        <w:t>деревоподібні</w:t>
      </w:r>
      <w:r w:rsidRPr="00FD590C">
        <w:rPr>
          <w:b/>
          <w:bCs/>
        </w:rPr>
        <w:t xml:space="preserve"> структури</w:t>
      </w:r>
      <w:r w:rsidRPr="00FD590C">
        <w:t xml:space="preserve">, а потім </w:t>
      </w:r>
      <w:r w:rsidRPr="0068379F">
        <w:rPr>
          <w:b/>
          <w:bCs/>
        </w:rPr>
        <w:t>працювати</w:t>
      </w:r>
      <w:r w:rsidRPr="00FD590C">
        <w:t xml:space="preserve"> з цими структурами </w:t>
      </w:r>
      <w:r w:rsidRPr="0068379F">
        <w:rPr>
          <w:b/>
          <w:bCs/>
        </w:rPr>
        <w:t xml:space="preserve">так, ніби вони є </w:t>
      </w:r>
      <w:r w:rsidRPr="00FD590C">
        <w:t xml:space="preserve">окремими </w:t>
      </w:r>
      <w:r w:rsidRPr="0068379F">
        <w:rPr>
          <w:b/>
          <w:bCs/>
        </w:rPr>
        <w:t>об'єктами</w:t>
      </w:r>
      <w:r w:rsidRPr="00FD590C">
        <w:t>.</w:t>
      </w:r>
    </w:p>
    <w:p w14:paraId="418930BC" w14:textId="77777777" w:rsidR="009F60AB" w:rsidRDefault="009F60AB" w:rsidP="00211AE3">
      <w:pPr>
        <w:keepNext/>
        <w:rPr>
          <w:b/>
          <w:bCs/>
        </w:rPr>
      </w:pPr>
      <w:r w:rsidRPr="000143DF">
        <w:rPr>
          <w:b/>
          <w:bCs/>
        </w:rPr>
        <w:lastRenderedPageBreak/>
        <w:t>Проблем</w:t>
      </w:r>
    </w:p>
    <w:p w14:paraId="471F7A7B" w14:textId="77777777" w:rsidR="009F60AB" w:rsidRDefault="009F60AB" w:rsidP="009F60AB">
      <w:r>
        <w:t xml:space="preserve">Цей шаблон </w:t>
      </w:r>
      <w:r w:rsidRPr="00D50A15">
        <w:rPr>
          <w:b/>
          <w:bCs/>
        </w:rPr>
        <w:t>має сенс</w:t>
      </w:r>
      <w:r>
        <w:t xml:space="preserve"> лиши при роботі </w:t>
      </w:r>
      <w:r w:rsidRPr="00B92834">
        <w:rPr>
          <w:b/>
          <w:bCs/>
        </w:rPr>
        <w:t>з моделями,</w:t>
      </w:r>
      <w:r>
        <w:t xml:space="preserve"> </w:t>
      </w:r>
      <w:r w:rsidRPr="00B92834">
        <w:rPr>
          <w:b/>
          <w:bCs/>
        </w:rPr>
        <w:t>які можна представити</w:t>
      </w:r>
      <w:r>
        <w:t xml:space="preserve"> </w:t>
      </w:r>
      <w:r w:rsidRPr="00D50A15">
        <w:rPr>
          <w:b/>
          <w:bCs/>
        </w:rPr>
        <w:t>деревоподібно</w:t>
      </w:r>
      <w:r>
        <w:t xml:space="preserve">. Наприклад маємо </w:t>
      </w:r>
      <w:r w:rsidRPr="004B1A93">
        <w:rPr>
          <w:b/>
          <w:bCs/>
        </w:rPr>
        <w:t>продукти й коробки</w:t>
      </w:r>
      <w:r>
        <w:t xml:space="preserve">, які можуть їх містити, їх або інші коробки, які можуть містити те саме й так далі. </w:t>
      </w:r>
    </w:p>
    <w:p w14:paraId="1DAAA6E3" w14:textId="77777777" w:rsidR="009F60AB" w:rsidRPr="00E30808" w:rsidRDefault="009F60AB" w:rsidP="009F60AB">
      <w:r>
        <w:t xml:space="preserve">Потрібно створити </w:t>
      </w:r>
      <w:r w:rsidRPr="00E30808">
        <w:rPr>
          <w:b/>
          <w:bCs/>
        </w:rPr>
        <w:t>систему для обрахунку вартості замовлен</w:t>
      </w:r>
      <w:r>
        <w:rPr>
          <w:b/>
          <w:bCs/>
        </w:rPr>
        <w:t>ь</w:t>
      </w:r>
      <w:r>
        <w:t xml:space="preserve">. Для цього варто отримати всі продукти й додати їхню вартість. Найпростіший спосіб – </w:t>
      </w:r>
      <w:r w:rsidRPr="00F26E41">
        <w:rPr>
          <w:b/>
          <w:bCs/>
        </w:rPr>
        <w:t>відкрити всі коробки</w:t>
      </w:r>
      <w:r>
        <w:t xml:space="preserve">, підкоробки… Однак насправді це </w:t>
      </w:r>
      <w:r w:rsidRPr="00F26E41">
        <w:rPr>
          <w:b/>
          <w:bCs/>
        </w:rPr>
        <w:t>досить складно</w:t>
      </w:r>
      <w:r>
        <w:t>, як мінімум потрібно точно знати з яким об’єктом відбувається робота, що не завжди зручно реалізувати.</w:t>
      </w:r>
    </w:p>
    <w:p w14:paraId="36D12303" w14:textId="77777777" w:rsidR="009F60AB" w:rsidRDefault="009F60AB" w:rsidP="009F60AB">
      <w:pPr>
        <w:keepNext/>
        <w:rPr>
          <w:b/>
          <w:bCs/>
        </w:rPr>
      </w:pPr>
      <w:r w:rsidRPr="000143DF">
        <w:rPr>
          <w:b/>
          <w:bCs/>
        </w:rPr>
        <w:t>Реалізація</w:t>
      </w:r>
    </w:p>
    <w:p w14:paraId="10390E0C" w14:textId="77777777" w:rsidR="009F60AB" w:rsidRDefault="009F60AB" w:rsidP="009F60AB">
      <w:r>
        <w:t xml:space="preserve">Патерн Компонувальник пропонує </w:t>
      </w:r>
      <w:r w:rsidRPr="00AE5424">
        <w:rPr>
          <w:b/>
          <w:bCs/>
        </w:rPr>
        <w:t>працювати з усіма</w:t>
      </w:r>
      <w:r>
        <w:t xml:space="preserve"> цими </w:t>
      </w:r>
      <w:r w:rsidRPr="00AE5424">
        <w:rPr>
          <w:b/>
          <w:bCs/>
        </w:rPr>
        <w:t>об’єктами через спільний інтерфейс</w:t>
      </w:r>
      <w:r>
        <w:t xml:space="preserve">, що містить єдиний метод для отримання їх вартості. </w:t>
      </w:r>
    </w:p>
    <w:p w14:paraId="77DCA1AC" w14:textId="77777777" w:rsidR="009F60AB" w:rsidRDefault="009F60AB" w:rsidP="009F60AB">
      <w:r w:rsidRPr="00D95A21">
        <w:rPr>
          <w:b/>
          <w:bCs/>
        </w:rPr>
        <w:t>Продукти будуть</w:t>
      </w:r>
      <w:r>
        <w:t xml:space="preserve"> просто </w:t>
      </w:r>
      <w:r w:rsidRPr="00D95A21">
        <w:rPr>
          <w:b/>
          <w:bCs/>
        </w:rPr>
        <w:t>повертати свою вартість</w:t>
      </w:r>
      <w:r>
        <w:t xml:space="preserve">, а той час як </w:t>
      </w:r>
      <w:r w:rsidRPr="00D95A21">
        <w:rPr>
          <w:b/>
          <w:bCs/>
        </w:rPr>
        <w:t xml:space="preserve">коробки </w:t>
      </w:r>
      <w:r w:rsidRPr="006431BA">
        <w:t>повертатимуть</w:t>
      </w:r>
      <w:r w:rsidRPr="00D95A21">
        <w:rPr>
          <w:b/>
          <w:bCs/>
        </w:rPr>
        <w:t xml:space="preserve"> сумарну вартість</w:t>
      </w:r>
      <w:r>
        <w:t xml:space="preserve"> всього </w:t>
      </w:r>
      <w:r w:rsidRPr="00D95A21">
        <w:rPr>
          <w:b/>
          <w:bCs/>
        </w:rPr>
        <w:t>свого</w:t>
      </w:r>
      <w:r>
        <w:t xml:space="preserve"> </w:t>
      </w:r>
      <w:r w:rsidRPr="00D95A21">
        <w:rPr>
          <w:b/>
          <w:bCs/>
        </w:rPr>
        <w:t>вмісту</w:t>
      </w:r>
      <w:r>
        <w:t>. Таким чином не потрібно зосереджуватись на конкретних об’єкта при роботі з ними.</w:t>
      </w:r>
    </w:p>
    <w:p w14:paraId="54C48A9F" w14:textId="3A26EA66" w:rsidR="009F60AB" w:rsidRPr="00611467" w:rsidRDefault="009F60AB" w:rsidP="009F60AB">
      <w:pPr>
        <w:keepNext/>
        <w:rPr>
          <w:lang w:val="en-US"/>
        </w:rPr>
      </w:pPr>
      <w:r w:rsidRPr="00E32839">
        <w:t xml:space="preserve">Рис. </w:t>
      </w:r>
      <w:r w:rsidR="00E56D48">
        <w:t>8</w:t>
      </w:r>
      <w:r w:rsidRPr="00E32839">
        <w:t xml:space="preserve"> – Структура класів реалізації патерна </w:t>
      </w:r>
      <w:r>
        <w:t>Компонувальник</w:t>
      </w:r>
    </w:p>
    <w:p w14:paraId="1306D8D2" w14:textId="77777777" w:rsidR="009F60AB" w:rsidRPr="000143DF" w:rsidRDefault="009F60AB" w:rsidP="009F60AB">
      <w:r>
        <w:rPr>
          <w:noProof/>
        </w:rPr>
        <w:drawing>
          <wp:inline distT="0" distB="0" distL="0" distR="0" wp14:anchorId="361BC5F1" wp14:editId="628591AE">
            <wp:extent cx="3788410" cy="2007235"/>
            <wp:effectExtent l="0" t="0" r="2540" b="0"/>
            <wp:docPr id="1158983171" name="Рисунок 8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3171" name="Рисунок 8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A8B7" w14:textId="4F34919B" w:rsidR="009F60AB" w:rsidRPr="00B461DE" w:rsidRDefault="009F60AB" w:rsidP="00B240BF">
      <w:pPr>
        <w:pStyle w:val="2"/>
      </w:pPr>
      <w:bookmarkStart w:id="30" w:name="_Toc169546434"/>
      <w:bookmarkStart w:id="31" w:name="_Toc170297852"/>
      <w:bookmarkStart w:id="32" w:name="_Toc170795872"/>
      <w:r w:rsidRPr="00B461DE">
        <w:t>Декоратор</w:t>
      </w:r>
      <w:bookmarkEnd w:id="30"/>
      <w:bookmarkEnd w:id="31"/>
      <w:bookmarkEnd w:id="32"/>
    </w:p>
    <w:p w14:paraId="2F2D1F57" w14:textId="77777777" w:rsidR="009F60AB" w:rsidRPr="00732804" w:rsidRDefault="009F60AB" w:rsidP="009F60AB">
      <w:r w:rsidRPr="00732804">
        <w:t xml:space="preserve">Декоратор </w:t>
      </w:r>
      <w:r>
        <w:t>–</w:t>
      </w:r>
      <w:r w:rsidRPr="00732804">
        <w:t xml:space="preserve"> це структурн</w:t>
      </w:r>
      <w:r>
        <w:t>ий шаблон проєктування</w:t>
      </w:r>
      <w:r w:rsidRPr="00732804">
        <w:t xml:space="preserve">, який </w:t>
      </w:r>
      <w:r w:rsidRPr="00A240B5">
        <w:rPr>
          <w:b/>
          <w:bCs/>
        </w:rPr>
        <w:t>дозволяє додавати нові поведінки до об'єктів</w:t>
      </w:r>
      <w:r w:rsidRPr="00732804">
        <w:t xml:space="preserve">, </w:t>
      </w:r>
      <w:r w:rsidRPr="00A240B5">
        <w:rPr>
          <w:b/>
          <w:bCs/>
        </w:rPr>
        <w:t xml:space="preserve">розміщуючи ці об'єкти всередині </w:t>
      </w:r>
      <w:r w:rsidRPr="00A240B5">
        <w:t>спеціальних</w:t>
      </w:r>
      <w:r w:rsidRPr="00A240B5">
        <w:rPr>
          <w:b/>
          <w:bCs/>
        </w:rPr>
        <w:t xml:space="preserve"> обгорткових об'єктів</w:t>
      </w:r>
      <w:r w:rsidRPr="00732804">
        <w:t xml:space="preserve">, </w:t>
      </w:r>
      <w:r>
        <w:t xml:space="preserve">що містять </w:t>
      </w:r>
      <w:r w:rsidRPr="00732804">
        <w:t>ці поведінки.</w:t>
      </w:r>
    </w:p>
    <w:p w14:paraId="7118228C" w14:textId="77777777" w:rsidR="009F60AB" w:rsidRDefault="009F60AB" w:rsidP="009F60AB">
      <w:pPr>
        <w:keepNext/>
        <w:rPr>
          <w:b/>
          <w:bCs/>
        </w:rPr>
      </w:pPr>
      <w:r w:rsidRPr="000143DF">
        <w:rPr>
          <w:b/>
          <w:bCs/>
        </w:rPr>
        <w:lastRenderedPageBreak/>
        <w:t>Проблем</w:t>
      </w:r>
      <w:r>
        <w:rPr>
          <w:b/>
          <w:bCs/>
        </w:rPr>
        <w:t>а</w:t>
      </w:r>
    </w:p>
    <w:p w14:paraId="45F23BD0" w14:textId="77777777" w:rsidR="009F60AB" w:rsidRPr="006D2E6E" w:rsidRDefault="009F60AB" w:rsidP="009F60AB">
      <w:r>
        <w:t xml:space="preserve">Приклад. </w:t>
      </w:r>
      <w:r>
        <w:rPr>
          <w:b/>
          <w:bCs/>
        </w:rPr>
        <w:t>Бібліотека для</w:t>
      </w:r>
      <w:r>
        <w:t xml:space="preserve"> </w:t>
      </w:r>
      <w:r w:rsidRPr="00454BA3">
        <w:rPr>
          <w:b/>
          <w:bCs/>
        </w:rPr>
        <w:t>надсила</w:t>
      </w:r>
      <w:r>
        <w:rPr>
          <w:b/>
          <w:bCs/>
        </w:rPr>
        <w:t>ння</w:t>
      </w:r>
      <w:r w:rsidRPr="00454BA3">
        <w:rPr>
          <w:b/>
          <w:bCs/>
        </w:rPr>
        <w:t xml:space="preserve"> сповіщен</w:t>
      </w:r>
      <w:r>
        <w:rPr>
          <w:b/>
          <w:bCs/>
        </w:rPr>
        <w:t>ь</w:t>
      </w:r>
      <w:r>
        <w:t xml:space="preserve">. Перша версія – основою є </w:t>
      </w:r>
      <w:r w:rsidRPr="00D85286">
        <w:rPr>
          <w:b/>
          <w:bCs/>
        </w:rPr>
        <w:t xml:space="preserve">клас </w:t>
      </w:r>
      <w:r w:rsidRPr="00D85286">
        <w:rPr>
          <w:b/>
          <w:bCs/>
          <w:lang w:val="en-US"/>
        </w:rPr>
        <w:t>Notifier</w:t>
      </w:r>
      <w:r>
        <w:t xml:space="preserve">, який </w:t>
      </w:r>
      <w:r w:rsidRPr="00D85286">
        <w:rPr>
          <w:b/>
          <w:bCs/>
        </w:rPr>
        <w:t xml:space="preserve">містить набір </w:t>
      </w:r>
      <w:r w:rsidRPr="00D85286">
        <w:rPr>
          <w:b/>
          <w:bCs/>
          <w:lang w:val="en-US"/>
        </w:rPr>
        <w:t>email</w:t>
      </w:r>
      <w:r w:rsidRPr="00D85286">
        <w:rPr>
          <w:b/>
          <w:bCs/>
        </w:rPr>
        <w:t>-адрес</w:t>
      </w:r>
      <w:r>
        <w:t xml:space="preserve"> </w:t>
      </w:r>
      <w:r w:rsidRPr="00D85286">
        <w:rPr>
          <w:b/>
          <w:bCs/>
        </w:rPr>
        <w:t>та метод</w:t>
      </w:r>
      <w:r>
        <w:t xml:space="preserve"> через </w:t>
      </w:r>
      <w:r w:rsidRPr="00D85286">
        <w:rPr>
          <w:b/>
          <w:bCs/>
        </w:rPr>
        <w:t>який відправляє їм</w:t>
      </w:r>
      <w:r>
        <w:t xml:space="preserve"> вказане як параметр </w:t>
      </w:r>
      <w:r w:rsidRPr="00D85286">
        <w:rPr>
          <w:b/>
          <w:bCs/>
        </w:rPr>
        <w:t>текстове повідомлення</w:t>
      </w:r>
      <w:r>
        <w:t xml:space="preserve">. Друга версія – </w:t>
      </w:r>
      <w:r w:rsidRPr="003D2E4B">
        <w:rPr>
          <w:b/>
          <w:bCs/>
        </w:rPr>
        <w:t xml:space="preserve">додано </w:t>
      </w:r>
      <w:r>
        <w:rPr>
          <w:b/>
          <w:bCs/>
        </w:rPr>
        <w:t xml:space="preserve">методи для надсилання </w:t>
      </w:r>
      <w:r w:rsidRPr="003D2E4B">
        <w:rPr>
          <w:b/>
          <w:bCs/>
        </w:rPr>
        <w:t>сповіщен</w:t>
      </w:r>
      <w:r>
        <w:rPr>
          <w:b/>
          <w:bCs/>
        </w:rPr>
        <w:t>ь</w:t>
      </w:r>
      <w:r w:rsidRPr="003D2E4B">
        <w:rPr>
          <w:b/>
          <w:bCs/>
        </w:rPr>
        <w:t xml:space="preserve"> через </w:t>
      </w:r>
      <w:r w:rsidRPr="003D2E4B">
        <w:rPr>
          <w:b/>
          <w:bCs/>
          <w:lang w:val="en-US"/>
        </w:rPr>
        <w:t>SMS</w:t>
      </w:r>
      <w:r w:rsidRPr="003D2E4B">
        <w:rPr>
          <w:b/>
          <w:bCs/>
        </w:rPr>
        <w:t>,</w:t>
      </w:r>
      <w:r>
        <w:rPr>
          <w:b/>
          <w:bCs/>
        </w:rPr>
        <w:t xml:space="preserve"> </w:t>
      </w:r>
      <w:r w:rsidRPr="003D2E4B">
        <w:rPr>
          <w:b/>
          <w:bCs/>
          <w:lang w:val="en-US"/>
        </w:rPr>
        <w:t>Viber, Telegram,</w:t>
      </w:r>
      <w:r>
        <w:rPr>
          <w:b/>
          <w:bCs/>
        </w:rPr>
        <w:t xml:space="preserve"> </w:t>
      </w:r>
      <w:r w:rsidRPr="003D2E4B">
        <w:rPr>
          <w:b/>
          <w:bCs/>
          <w:lang w:val="en-US"/>
        </w:rPr>
        <w:t>WhatsApp</w:t>
      </w:r>
      <w:r>
        <w:t xml:space="preserve"> тощо.</w:t>
      </w:r>
      <w:r>
        <w:rPr>
          <w:lang w:val="en-US"/>
        </w:rPr>
        <w:t xml:space="preserve"> </w:t>
      </w:r>
      <w:r>
        <w:t xml:space="preserve">Третя версія – потрібно створити </w:t>
      </w:r>
      <w:r w:rsidRPr="00D432DD">
        <w:rPr>
          <w:b/>
          <w:bCs/>
          <w:lang w:val="en-US"/>
        </w:rPr>
        <w:t>Notifier</w:t>
      </w:r>
      <w:r>
        <w:t xml:space="preserve">, що надсилає сповіщення через </w:t>
      </w:r>
      <w:r w:rsidRPr="00D432DD">
        <w:rPr>
          <w:b/>
          <w:bCs/>
        </w:rPr>
        <w:t>кілька сервісів одночасно</w:t>
      </w:r>
      <w:r>
        <w:t xml:space="preserve"> (при чому </w:t>
      </w:r>
      <w:r w:rsidRPr="00D432DD">
        <w:rPr>
          <w:b/>
          <w:bCs/>
        </w:rPr>
        <w:t>можливе будь-яке поєднання</w:t>
      </w:r>
      <w:r>
        <w:t>) – проблема.</w:t>
      </w:r>
    </w:p>
    <w:p w14:paraId="78ED6437" w14:textId="77777777" w:rsidR="009F60AB" w:rsidRDefault="009F60AB" w:rsidP="009F60AB">
      <w:pPr>
        <w:rPr>
          <w:b/>
          <w:bCs/>
        </w:rPr>
      </w:pPr>
      <w:r w:rsidRPr="000143DF">
        <w:rPr>
          <w:b/>
          <w:bCs/>
        </w:rPr>
        <w:t>Реалізація</w:t>
      </w:r>
    </w:p>
    <w:p w14:paraId="462A8106" w14:textId="77777777" w:rsidR="009F60AB" w:rsidRDefault="009F60AB" w:rsidP="009F60AB">
      <w:r>
        <w:t xml:space="preserve">Потрібно використати </w:t>
      </w:r>
      <w:r w:rsidRPr="00EA4732">
        <w:rPr>
          <w:b/>
          <w:bCs/>
        </w:rPr>
        <w:t>агрегацію та композицію</w:t>
      </w:r>
      <w:r>
        <w:t xml:space="preserve">. </w:t>
      </w:r>
      <w:r w:rsidRPr="00830498">
        <w:rPr>
          <w:b/>
          <w:bCs/>
        </w:rPr>
        <w:t>Декоратор</w:t>
      </w:r>
      <w:r>
        <w:t xml:space="preserve"> – ключовий </w:t>
      </w:r>
      <w:r w:rsidRPr="000A76DD">
        <w:t>клас</w:t>
      </w:r>
      <w:r w:rsidRPr="000A76DD">
        <w:rPr>
          <w:b/>
          <w:bCs/>
        </w:rPr>
        <w:t xml:space="preserve"> </w:t>
      </w:r>
      <w:r>
        <w:t xml:space="preserve">відповідного патерну – це </w:t>
      </w:r>
      <w:r w:rsidRPr="00E179B8">
        <w:rPr>
          <w:b/>
          <w:bCs/>
        </w:rPr>
        <w:t>об’єкт (</w:t>
      </w:r>
      <w:r>
        <w:t xml:space="preserve">1 чи кілька), </w:t>
      </w:r>
      <w:r w:rsidRPr="000A76DD">
        <w:rPr>
          <w:b/>
          <w:bCs/>
        </w:rPr>
        <w:t>якому делегується робота певного класу</w:t>
      </w:r>
      <w:r>
        <w:rPr>
          <w:b/>
          <w:bCs/>
        </w:rPr>
        <w:t xml:space="preserve"> </w:t>
      </w:r>
      <w:r w:rsidRPr="000A76DD">
        <w:t xml:space="preserve">(який починає чимось нагадувати </w:t>
      </w:r>
      <w:r w:rsidRPr="000A76DD">
        <w:rPr>
          <w:b/>
          <w:bCs/>
        </w:rPr>
        <w:t>інтерфейс</w:t>
      </w:r>
      <w:r w:rsidRPr="000A76DD">
        <w:t xml:space="preserve">). </w:t>
      </w:r>
    </w:p>
    <w:p w14:paraId="67A4A482" w14:textId="77777777" w:rsidR="009F60AB" w:rsidRDefault="009F60AB" w:rsidP="009F60AB">
      <w:r w:rsidRPr="000A76DD">
        <w:t>Як це працює</w:t>
      </w:r>
      <w:r>
        <w:t xml:space="preserve">? </w:t>
      </w:r>
      <w:r w:rsidRPr="00E179B8">
        <w:rPr>
          <w:b/>
          <w:bCs/>
        </w:rPr>
        <w:t>Клас</w:t>
      </w:r>
      <w:r>
        <w:rPr>
          <w:lang w:val="en-US"/>
        </w:rPr>
        <w:t>,</w:t>
      </w:r>
      <w:r>
        <w:t xml:space="preserve"> в нашому випадку </w:t>
      </w:r>
      <w:r>
        <w:rPr>
          <w:lang w:val="en-US"/>
        </w:rPr>
        <w:t>Notifier</w:t>
      </w:r>
      <w:r>
        <w:t xml:space="preserve">, </w:t>
      </w:r>
      <w:r w:rsidRPr="00E179B8">
        <w:rPr>
          <w:b/>
          <w:bCs/>
        </w:rPr>
        <w:t>містить набір – об’єктів декораторів</w:t>
      </w:r>
      <w:r>
        <w:t xml:space="preserve">, </w:t>
      </w:r>
      <w:r w:rsidRPr="00E179B8">
        <w:rPr>
          <w:b/>
          <w:bCs/>
        </w:rPr>
        <w:t>кожен</w:t>
      </w:r>
      <w:r>
        <w:t xml:space="preserve"> з яких має </w:t>
      </w:r>
      <w:r w:rsidRPr="00E179B8">
        <w:rPr>
          <w:b/>
          <w:bCs/>
        </w:rPr>
        <w:t>таку сам</w:t>
      </w:r>
      <w:r>
        <w:rPr>
          <w:b/>
          <w:bCs/>
        </w:rPr>
        <w:t>у</w:t>
      </w:r>
      <w:r w:rsidRPr="00E179B8">
        <w:rPr>
          <w:b/>
          <w:bCs/>
        </w:rPr>
        <w:t xml:space="preserve"> </w:t>
      </w:r>
      <w:r w:rsidRPr="00E179B8">
        <w:t>як і</w:t>
      </w:r>
      <w:r>
        <w:rPr>
          <w:b/>
          <w:bCs/>
        </w:rPr>
        <w:t xml:space="preserve"> </w:t>
      </w:r>
      <w:r w:rsidRPr="00E179B8">
        <w:t>в</w:t>
      </w:r>
      <w:r w:rsidRPr="00E179B8">
        <w:rPr>
          <w:lang w:val="en-US"/>
        </w:rPr>
        <w:t xml:space="preserve"> Notifier’a</w:t>
      </w:r>
      <w:r w:rsidRPr="00E179B8">
        <w:rPr>
          <w:b/>
          <w:bCs/>
        </w:rPr>
        <w:t xml:space="preserve"> сигнатуру</w:t>
      </w:r>
      <w:r>
        <w:t xml:space="preserve"> (метод для надсилання сповіщень) однак зовсім різну реалізацію. </w:t>
      </w:r>
      <w:r w:rsidRPr="004D7B04">
        <w:rPr>
          <w:b/>
          <w:bCs/>
        </w:rPr>
        <w:t>Виклик методів об’єкта</w:t>
      </w:r>
      <w:r>
        <w:t xml:space="preserve"> насправді </w:t>
      </w:r>
      <w:r w:rsidRPr="004D7B04">
        <w:rPr>
          <w:b/>
          <w:bCs/>
        </w:rPr>
        <w:t>викликатиме</w:t>
      </w:r>
      <w:r>
        <w:t xml:space="preserve"> відповідний </w:t>
      </w:r>
      <w:r w:rsidRPr="004D7B04">
        <w:rPr>
          <w:b/>
          <w:bCs/>
        </w:rPr>
        <w:t>метод у всіх його декораторів</w:t>
      </w:r>
      <w:r>
        <w:t xml:space="preserve">. Ці </w:t>
      </w:r>
      <w:r w:rsidRPr="00491F87">
        <w:rPr>
          <w:b/>
          <w:bCs/>
        </w:rPr>
        <w:t>декоратори можна додавати й видаляти</w:t>
      </w:r>
      <w:r>
        <w:t xml:space="preserve"> під час виконання програми із клієнтського коду. </w:t>
      </w:r>
    </w:p>
    <w:p w14:paraId="32480D8F" w14:textId="77777777" w:rsidR="009F60AB" w:rsidRPr="000A76DD" w:rsidRDefault="009F60AB" w:rsidP="009F60AB">
      <w:pPr>
        <w:keepNext/>
      </w:pPr>
      <w:r>
        <w:t xml:space="preserve">Наприклад: якщо </w:t>
      </w:r>
      <w:r w:rsidRPr="00BF4FA8">
        <w:rPr>
          <w:b/>
          <w:bCs/>
        </w:rPr>
        <w:t>потрібно створити клас</w:t>
      </w:r>
      <w:r>
        <w:t xml:space="preserve"> </w:t>
      </w:r>
      <w:r w:rsidRPr="00BF4FA8">
        <w:rPr>
          <w:b/>
          <w:bCs/>
        </w:rPr>
        <w:t xml:space="preserve">для надсилання сповіщень через </w:t>
      </w:r>
      <w:r w:rsidRPr="00BF4FA8">
        <w:rPr>
          <w:b/>
          <w:bCs/>
          <w:lang w:val="en-US"/>
        </w:rPr>
        <w:t>SMS, Telegram, WhatsApp</w:t>
      </w:r>
      <w:r>
        <w:t xml:space="preserve">. Потрібно створити </w:t>
      </w:r>
      <w:r w:rsidRPr="00BF4FA8">
        <w:rPr>
          <w:b/>
          <w:bCs/>
        </w:rPr>
        <w:t xml:space="preserve">новий </w:t>
      </w:r>
      <w:r w:rsidRPr="00BF4FA8">
        <w:rPr>
          <w:b/>
          <w:bCs/>
          <w:lang w:val="en-US"/>
        </w:rPr>
        <w:t>Notifier</w:t>
      </w:r>
      <w:r>
        <w:rPr>
          <w:lang w:val="en-US"/>
        </w:rPr>
        <w:t xml:space="preserve"> </w:t>
      </w:r>
      <w:r w:rsidRPr="00BF4FA8">
        <w:rPr>
          <w:b/>
          <w:bCs/>
        </w:rPr>
        <w:t>і</w:t>
      </w:r>
      <w:r>
        <w:t xml:space="preserve"> додати йому </w:t>
      </w:r>
      <w:r w:rsidRPr="00BF4FA8">
        <w:rPr>
          <w:b/>
          <w:bCs/>
        </w:rPr>
        <w:t>3 відповідні декоратори</w:t>
      </w:r>
      <w:r>
        <w:t>.</w:t>
      </w:r>
    </w:p>
    <w:p w14:paraId="67FE88F9" w14:textId="2FB4DF2F" w:rsidR="009F60AB" w:rsidRPr="00611467" w:rsidRDefault="009F60AB" w:rsidP="009F60AB">
      <w:pPr>
        <w:keepNext/>
        <w:rPr>
          <w:lang w:val="en-US"/>
        </w:rPr>
      </w:pPr>
      <w:r w:rsidRPr="00E32839">
        <w:t xml:space="preserve">Рис. </w:t>
      </w:r>
      <w:r w:rsidR="00E56D48">
        <w:t>9</w:t>
      </w:r>
      <w:r w:rsidRPr="00E32839">
        <w:t xml:space="preserve"> – Структура класів реалізації патерна </w:t>
      </w:r>
      <w:r>
        <w:t>Декоратор</w:t>
      </w:r>
    </w:p>
    <w:p w14:paraId="2AD9A3AE" w14:textId="77777777" w:rsidR="009F60AB" w:rsidRDefault="009F60AB" w:rsidP="009F60AB">
      <w:pPr>
        <w:rPr>
          <w:lang w:val="en-US"/>
        </w:rPr>
      </w:pPr>
      <w:r>
        <w:rPr>
          <w:noProof/>
        </w:rPr>
        <w:drawing>
          <wp:inline distT="0" distB="0" distL="0" distR="0" wp14:anchorId="3932A5F7" wp14:editId="52B6C4C5">
            <wp:extent cx="5640779" cy="1115051"/>
            <wp:effectExtent l="0" t="0" r="0" b="9525"/>
            <wp:docPr id="1431485568" name="Рисунок 9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85568" name="Рисунок 9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22" cy="111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146" w14:textId="7F0B90E6" w:rsidR="009F60AB" w:rsidRDefault="009F60AB" w:rsidP="00B240BF">
      <w:pPr>
        <w:pStyle w:val="2"/>
      </w:pPr>
      <w:bookmarkStart w:id="33" w:name="_Toc169546435"/>
      <w:bookmarkStart w:id="34" w:name="_Toc170297853"/>
      <w:bookmarkStart w:id="35" w:name="_Toc170795873"/>
      <w:r w:rsidRPr="00E32839">
        <w:lastRenderedPageBreak/>
        <w:t>Фасад</w:t>
      </w:r>
      <w:bookmarkEnd w:id="33"/>
      <w:bookmarkEnd w:id="34"/>
      <w:bookmarkEnd w:id="35"/>
    </w:p>
    <w:p w14:paraId="2E2E7D2E" w14:textId="77777777" w:rsidR="009F60AB" w:rsidRPr="00265CAF" w:rsidRDefault="009F60AB" w:rsidP="009F60AB">
      <w:pPr>
        <w:tabs>
          <w:tab w:val="left" w:pos="1110"/>
        </w:tabs>
      </w:pPr>
      <w:r w:rsidRPr="008C0C4C">
        <w:t xml:space="preserve">Фасад </w:t>
      </w:r>
      <w:r>
        <w:t>–</w:t>
      </w:r>
      <w:r w:rsidRPr="008C0C4C">
        <w:t xml:space="preserve"> це структурн</w:t>
      </w:r>
      <w:r>
        <w:t>ий шаблон</w:t>
      </w:r>
      <w:r w:rsidRPr="008C0C4C">
        <w:t xml:space="preserve"> </w:t>
      </w:r>
      <w:r>
        <w:t>проєктування</w:t>
      </w:r>
      <w:r w:rsidRPr="008C0C4C">
        <w:t xml:space="preserve">, який </w:t>
      </w:r>
      <w:r w:rsidRPr="00144AF7">
        <w:rPr>
          <w:b/>
          <w:bCs/>
        </w:rPr>
        <w:t xml:space="preserve">надає спрощений інтерфейс до </w:t>
      </w:r>
      <w:r w:rsidRPr="00144AF7">
        <w:t>бібліотеки, фреймворку або</w:t>
      </w:r>
      <w:r w:rsidRPr="008C0C4C">
        <w:t xml:space="preserve"> будь-якого іншого </w:t>
      </w:r>
      <w:r w:rsidRPr="00144AF7">
        <w:rPr>
          <w:b/>
          <w:bCs/>
        </w:rPr>
        <w:t>складного набору класів</w:t>
      </w:r>
      <w:r w:rsidRPr="008C0C4C">
        <w:t>.</w:t>
      </w:r>
    </w:p>
    <w:p w14:paraId="48852633" w14:textId="77777777" w:rsidR="009F60AB" w:rsidRDefault="009F60AB" w:rsidP="009F60AB">
      <w:pPr>
        <w:keepNext/>
        <w:rPr>
          <w:b/>
          <w:bCs/>
        </w:rPr>
      </w:pPr>
      <w:r w:rsidRPr="000143DF">
        <w:rPr>
          <w:b/>
          <w:bCs/>
        </w:rPr>
        <w:t>Проблем</w:t>
      </w:r>
      <w:r>
        <w:rPr>
          <w:b/>
          <w:bCs/>
        </w:rPr>
        <w:t>а</w:t>
      </w:r>
    </w:p>
    <w:p w14:paraId="37176039" w14:textId="77777777" w:rsidR="009F60AB" w:rsidRPr="000143DF" w:rsidRDefault="009F60AB" w:rsidP="009F60AB">
      <w:r w:rsidRPr="00C27F9D">
        <w:rPr>
          <w:b/>
          <w:bCs/>
        </w:rPr>
        <w:t>Робота з набором складних бібліотек</w:t>
      </w:r>
      <w:r>
        <w:t xml:space="preserve"> часто </w:t>
      </w:r>
      <w:r w:rsidRPr="00C27F9D">
        <w:rPr>
          <w:b/>
          <w:bCs/>
        </w:rPr>
        <w:t>робить код</w:t>
      </w:r>
      <w:r>
        <w:t xml:space="preserve"> в значній мірі </w:t>
      </w:r>
      <w:r w:rsidRPr="00C27F9D">
        <w:rPr>
          <w:b/>
          <w:bCs/>
        </w:rPr>
        <w:t xml:space="preserve">залежним від їх </w:t>
      </w:r>
      <w:r w:rsidRPr="00C27F9D">
        <w:t>внутрішньої</w:t>
      </w:r>
      <w:r>
        <w:rPr>
          <w:b/>
          <w:bCs/>
        </w:rPr>
        <w:t xml:space="preserve"> </w:t>
      </w:r>
      <w:r w:rsidRPr="00C27F9D">
        <w:rPr>
          <w:b/>
          <w:bCs/>
        </w:rPr>
        <w:t>реалізації</w:t>
      </w:r>
      <w:r>
        <w:t xml:space="preserve">, що може сильно його ускладнити, адже ці </w:t>
      </w:r>
      <w:r w:rsidRPr="00C27F9D">
        <w:rPr>
          <w:b/>
          <w:bCs/>
        </w:rPr>
        <w:t>бібліотеки можуть</w:t>
      </w:r>
      <w:r>
        <w:t xml:space="preserve"> </w:t>
      </w:r>
      <w:r w:rsidRPr="00C27F9D">
        <w:rPr>
          <w:b/>
          <w:bCs/>
        </w:rPr>
        <w:t>містити</w:t>
      </w:r>
      <w:r>
        <w:t xml:space="preserve"> </w:t>
      </w:r>
      <w:r w:rsidRPr="00C27F9D">
        <w:rPr>
          <w:b/>
          <w:bCs/>
        </w:rPr>
        <w:t>багато прихованих залежностей</w:t>
      </w:r>
      <w:r>
        <w:t>, які доведеться враховувати при кожному їх використанні.</w:t>
      </w:r>
    </w:p>
    <w:p w14:paraId="16D3418D" w14:textId="77777777" w:rsidR="009F60AB" w:rsidRDefault="009F60AB" w:rsidP="009F60AB">
      <w:pPr>
        <w:rPr>
          <w:b/>
          <w:bCs/>
        </w:rPr>
      </w:pPr>
      <w:r w:rsidRPr="000143DF">
        <w:rPr>
          <w:b/>
          <w:bCs/>
        </w:rPr>
        <w:t>Реалізація</w:t>
      </w:r>
    </w:p>
    <w:p w14:paraId="418685B4" w14:textId="77777777" w:rsidR="009F60AB" w:rsidRPr="00E5614F" w:rsidRDefault="009F60AB" w:rsidP="009F60AB">
      <w:r>
        <w:t xml:space="preserve">Для вирішення цієї проблеми можна використати </w:t>
      </w:r>
      <w:r w:rsidRPr="00E5614F">
        <w:rPr>
          <w:b/>
          <w:bCs/>
        </w:rPr>
        <w:t>фасад</w:t>
      </w:r>
      <w:r>
        <w:t xml:space="preserve"> – клас, що </w:t>
      </w:r>
      <w:r w:rsidRPr="002F5E81">
        <w:rPr>
          <w:b/>
          <w:bCs/>
        </w:rPr>
        <w:t>нада</w:t>
      </w:r>
      <w:r>
        <w:rPr>
          <w:b/>
          <w:bCs/>
        </w:rPr>
        <w:t>є</w:t>
      </w:r>
      <w:r w:rsidRPr="002F5E81">
        <w:rPr>
          <w:b/>
          <w:bCs/>
        </w:rPr>
        <w:t xml:space="preserve"> простий доступ до комплексних підсистем</w:t>
      </w:r>
      <w:r>
        <w:t xml:space="preserve"> (як от бібліотеки), що містять багато рухомих частин. </w:t>
      </w:r>
      <w:r w:rsidRPr="004D4995">
        <w:rPr>
          <w:b/>
          <w:bCs/>
        </w:rPr>
        <w:t>Для</w:t>
      </w:r>
      <w:r>
        <w:t xml:space="preserve"> кожної </w:t>
      </w:r>
      <w:r w:rsidRPr="004D4995">
        <w:rPr>
          <w:b/>
          <w:bCs/>
        </w:rPr>
        <w:t>бібліотеки</w:t>
      </w:r>
      <w:r>
        <w:t xml:space="preserve"> можна </w:t>
      </w:r>
      <w:r w:rsidRPr="004D4995">
        <w:rPr>
          <w:b/>
          <w:bCs/>
        </w:rPr>
        <w:t>створити фасад</w:t>
      </w:r>
      <w:r>
        <w:t xml:space="preserve">, що </w:t>
      </w:r>
      <w:r w:rsidRPr="004D4995">
        <w:rPr>
          <w:b/>
          <w:bCs/>
        </w:rPr>
        <w:t>містить лише</w:t>
      </w:r>
      <w:r>
        <w:t xml:space="preserve"> ті </w:t>
      </w:r>
      <w:r w:rsidRPr="004D4995">
        <w:rPr>
          <w:b/>
          <w:bCs/>
        </w:rPr>
        <w:t>методи</w:t>
      </w:r>
      <w:r>
        <w:t xml:space="preserve">, які </w:t>
      </w:r>
      <w:r w:rsidRPr="004D4995">
        <w:rPr>
          <w:b/>
          <w:bCs/>
        </w:rPr>
        <w:t>безпосередньо потрібні для роботи</w:t>
      </w:r>
      <w:r>
        <w:t xml:space="preserve"> програми.</w:t>
      </w:r>
    </w:p>
    <w:p w14:paraId="61526A39" w14:textId="73DBB73B" w:rsidR="009F60AB" w:rsidRPr="00611467" w:rsidRDefault="009F60AB" w:rsidP="009F60AB">
      <w:pPr>
        <w:keepNext/>
        <w:rPr>
          <w:lang w:val="en-US"/>
        </w:rPr>
      </w:pPr>
      <w:r w:rsidRPr="00E32839">
        <w:t>Рис. 1</w:t>
      </w:r>
      <w:r w:rsidR="00E56D48">
        <w:t>0</w:t>
      </w:r>
      <w:r w:rsidRPr="00E32839">
        <w:t xml:space="preserve"> – Структура класів реалізації патерна </w:t>
      </w:r>
      <w:r>
        <w:t>Фасад</w:t>
      </w:r>
    </w:p>
    <w:p w14:paraId="31C1F23C" w14:textId="77777777" w:rsidR="009F60AB" w:rsidRPr="00265CAF" w:rsidRDefault="009F60AB" w:rsidP="009F60AB">
      <w:r>
        <w:rPr>
          <w:noProof/>
        </w:rPr>
        <w:drawing>
          <wp:inline distT="0" distB="0" distL="0" distR="0" wp14:anchorId="48B9DEB2" wp14:editId="1DA13619">
            <wp:extent cx="5390515" cy="1012107"/>
            <wp:effectExtent l="0" t="0" r="635" b="0"/>
            <wp:docPr id="352212371" name="Рисунок 10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371" name="Рисунок 10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31" cy="10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C65A" w14:textId="5089E9E4" w:rsidR="009F60AB" w:rsidRPr="00B461DE" w:rsidRDefault="009F60AB" w:rsidP="00B240BF">
      <w:pPr>
        <w:pStyle w:val="2"/>
      </w:pPr>
      <w:bookmarkStart w:id="36" w:name="_Toc169546436"/>
      <w:bookmarkStart w:id="37" w:name="_Toc170297854"/>
      <w:bookmarkStart w:id="38" w:name="_Toc170795874"/>
      <w:r w:rsidRPr="00B461DE">
        <w:t>Легковаговик</w:t>
      </w:r>
      <w:bookmarkEnd w:id="36"/>
      <w:bookmarkEnd w:id="37"/>
      <w:bookmarkEnd w:id="38"/>
    </w:p>
    <w:p w14:paraId="7FA473BC" w14:textId="77777777" w:rsidR="009F60AB" w:rsidRPr="00265CAF" w:rsidRDefault="009F60AB" w:rsidP="009F60AB">
      <w:r>
        <w:t>Легковаговик</w:t>
      </w:r>
      <w:r w:rsidRPr="0008692F">
        <w:t xml:space="preserve"> </w:t>
      </w:r>
      <w:r>
        <w:t>–</w:t>
      </w:r>
      <w:r w:rsidRPr="0008692F">
        <w:t xml:space="preserve"> це структурн</w:t>
      </w:r>
      <w:r>
        <w:t>ий шаблон проєктування</w:t>
      </w:r>
      <w:r w:rsidRPr="0008692F">
        <w:t xml:space="preserve">, який </w:t>
      </w:r>
      <w:r w:rsidRPr="0008692F">
        <w:rPr>
          <w:b/>
          <w:bCs/>
        </w:rPr>
        <w:t>дозволяє вмістити більше об'єктів у доступну оперативну пам'ять</w:t>
      </w:r>
      <w:r w:rsidRPr="0008692F">
        <w:t>, розділяючи спільні частини стану між кількома об'єктами, замість того, щоб зберігати всі дані в кожному</w:t>
      </w:r>
      <w:r>
        <w:t xml:space="preserve"> з них</w:t>
      </w:r>
      <w:r w:rsidRPr="0008692F">
        <w:t>.</w:t>
      </w:r>
    </w:p>
    <w:p w14:paraId="62F8FC0A" w14:textId="77777777" w:rsidR="009F60AB" w:rsidRDefault="009F60AB" w:rsidP="009F60AB">
      <w:pPr>
        <w:rPr>
          <w:b/>
          <w:bCs/>
        </w:rPr>
      </w:pPr>
      <w:r w:rsidRPr="000143DF">
        <w:rPr>
          <w:b/>
          <w:bCs/>
        </w:rPr>
        <w:t>Проблем</w:t>
      </w:r>
      <w:r>
        <w:rPr>
          <w:b/>
          <w:bCs/>
        </w:rPr>
        <w:t>а</w:t>
      </w:r>
    </w:p>
    <w:p w14:paraId="04E9F882" w14:textId="77777777" w:rsidR="009F60AB" w:rsidRPr="0082142D" w:rsidRDefault="009F60AB" w:rsidP="009F60AB">
      <w:r>
        <w:t xml:space="preserve">Приклад. </w:t>
      </w:r>
      <w:r w:rsidRPr="00250002">
        <w:rPr>
          <w:b/>
          <w:bCs/>
        </w:rPr>
        <w:t>Відеогра, в якій є стрільба,</w:t>
      </w:r>
      <w:r>
        <w:t xml:space="preserve"> яка реалізується </w:t>
      </w:r>
      <w:r w:rsidRPr="00250002">
        <w:rPr>
          <w:b/>
          <w:bCs/>
        </w:rPr>
        <w:t>через створення об’єктів</w:t>
      </w:r>
      <w:r>
        <w:rPr>
          <w:b/>
          <w:bCs/>
        </w:rPr>
        <w:t xml:space="preserve"> </w:t>
      </w:r>
      <w:r>
        <w:t>–</w:t>
      </w:r>
      <w:r w:rsidRPr="0008692F">
        <w:t xml:space="preserve"> </w:t>
      </w:r>
      <w:r w:rsidRPr="00250002">
        <w:rPr>
          <w:b/>
          <w:bCs/>
        </w:rPr>
        <w:t>куль</w:t>
      </w:r>
      <w:r>
        <w:t xml:space="preserve">, кожен з яких </w:t>
      </w:r>
      <w:r w:rsidRPr="00EF7305">
        <w:rPr>
          <w:b/>
          <w:bCs/>
        </w:rPr>
        <w:t>містить набір параметрів</w:t>
      </w:r>
      <w:r>
        <w:t xml:space="preserve">. Однак </w:t>
      </w:r>
      <w:r w:rsidRPr="00EF7305">
        <w:rPr>
          <w:b/>
          <w:bCs/>
        </w:rPr>
        <w:t>гра</w:t>
      </w:r>
      <w:r>
        <w:t xml:space="preserve"> з часом </w:t>
      </w:r>
      <w:r w:rsidRPr="00EF7305">
        <w:rPr>
          <w:b/>
          <w:bCs/>
        </w:rPr>
        <w:t>починає повільно працювати</w:t>
      </w:r>
      <w:r w:rsidRPr="00EF7305">
        <w:t>.</w:t>
      </w:r>
      <w:r>
        <w:t xml:space="preserve"> З часом – тобто після створення значної кількості куль.</w:t>
      </w:r>
    </w:p>
    <w:p w14:paraId="1EEF43C8" w14:textId="77777777" w:rsidR="009F60AB" w:rsidRDefault="009F60AB" w:rsidP="009F60AB">
      <w:pPr>
        <w:keepNext/>
        <w:rPr>
          <w:b/>
          <w:bCs/>
        </w:rPr>
      </w:pPr>
      <w:r w:rsidRPr="000143DF">
        <w:rPr>
          <w:b/>
          <w:bCs/>
        </w:rPr>
        <w:lastRenderedPageBreak/>
        <w:t>Реалізація</w:t>
      </w:r>
    </w:p>
    <w:p w14:paraId="5C081E1B" w14:textId="77777777" w:rsidR="009F60AB" w:rsidRDefault="009F60AB" w:rsidP="009F60AB">
      <w:r>
        <w:t xml:space="preserve">Як вже вказувалось, кожна </w:t>
      </w:r>
      <w:r w:rsidRPr="00ED36FC">
        <w:rPr>
          <w:b/>
          <w:bCs/>
        </w:rPr>
        <w:t>куля містить набір параметрів</w:t>
      </w:r>
      <w:r>
        <w:t xml:space="preserve">, однак </w:t>
      </w:r>
      <w:r w:rsidRPr="00ED36FC">
        <w:rPr>
          <w:b/>
          <w:bCs/>
        </w:rPr>
        <w:t>більшість з них спільні</w:t>
      </w:r>
      <w:r>
        <w:t xml:space="preserve"> для частини або взагалі всіх куль. Легковаговик пропонує </w:t>
      </w:r>
      <w:r w:rsidRPr="00DB5082">
        <w:rPr>
          <w:b/>
          <w:bCs/>
        </w:rPr>
        <w:t>зберегти</w:t>
      </w:r>
      <w:r>
        <w:t xml:space="preserve"> ці </w:t>
      </w:r>
      <w:r w:rsidRPr="00DB5082">
        <w:rPr>
          <w:b/>
          <w:bCs/>
        </w:rPr>
        <w:t>спільні параметри в</w:t>
      </w:r>
      <w:r>
        <w:t xml:space="preserve"> один </w:t>
      </w:r>
      <w:r w:rsidRPr="00DB5082">
        <w:rPr>
          <w:b/>
          <w:bCs/>
        </w:rPr>
        <w:t>об’єкт</w:t>
      </w:r>
      <w:r>
        <w:t xml:space="preserve">, щоб не дублювати їх. Всі </w:t>
      </w:r>
      <w:r w:rsidRPr="00DB5082">
        <w:rPr>
          <w:b/>
          <w:bCs/>
        </w:rPr>
        <w:t>кулі</w:t>
      </w:r>
      <w:r>
        <w:t xml:space="preserve"> певного типу </w:t>
      </w:r>
      <w:r w:rsidRPr="00DB5082">
        <w:rPr>
          <w:b/>
          <w:bCs/>
        </w:rPr>
        <w:t>будуть збер</w:t>
      </w:r>
      <w:r>
        <w:rPr>
          <w:b/>
          <w:bCs/>
        </w:rPr>
        <w:t>і</w:t>
      </w:r>
      <w:r w:rsidRPr="00DB5082">
        <w:rPr>
          <w:b/>
          <w:bCs/>
        </w:rPr>
        <w:t>гати</w:t>
      </w:r>
      <w:r>
        <w:t xml:space="preserve"> </w:t>
      </w:r>
      <w:r w:rsidRPr="00DB5082">
        <w:rPr>
          <w:b/>
          <w:bCs/>
        </w:rPr>
        <w:t>посилання на</w:t>
      </w:r>
      <w:r>
        <w:t xml:space="preserve"> цей </w:t>
      </w:r>
      <w:r w:rsidRPr="00DB5082">
        <w:rPr>
          <w:b/>
          <w:bCs/>
        </w:rPr>
        <w:t>об’єкт</w:t>
      </w:r>
      <w:r>
        <w:t>, яке займатиме куди менше пам’яті ніж його вміст.</w:t>
      </w:r>
    </w:p>
    <w:p w14:paraId="15D20536" w14:textId="7D42E44D" w:rsidR="009F60AB" w:rsidRPr="00611467" w:rsidRDefault="009F60AB" w:rsidP="009F60AB">
      <w:pPr>
        <w:keepNext/>
        <w:rPr>
          <w:lang w:val="en-US"/>
        </w:rPr>
      </w:pPr>
      <w:r w:rsidRPr="00E32839">
        <w:t xml:space="preserve">Рис. 11 – Структура класів реалізації патерна </w:t>
      </w:r>
      <w:r>
        <w:t>Легковаговик</w:t>
      </w:r>
    </w:p>
    <w:p w14:paraId="351EA443" w14:textId="77777777" w:rsidR="009F60AB" w:rsidRDefault="009F60AB" w:rsidP="009F60AB">
      <w:pPr>
        <w:rPr>
          <w:lang w:val="en-US"/>
        </w:rPr>
      </w:pPr>
      <w:r>
        <w:rPr>
          <w:noProof/>
        </w:rPr>
        <w:drawing>
          <wp:inline distT="0" distB="0" distL="0" distR="0" wp14:anchorId="4CA511FB" wp14:editId="3BF575D8">
            <wp:extent cx="5699051" cy="1064260"/>
            <wp:effectExtent l="0" t="0" r="0" b="2540"/>
            <wp:docPr id="2056050104" name="Рисунок 1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50104" name="Рисунок 11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68" cy="10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684B" w14:textId="1FD64CAF" w:rsidR="009F60AB" w:rsidRPr="00B461DE" w:rsidRDefault="009F60AB" w:rsidP="00B240BF">
      <w:pPr>
        <w:pStyle w:val="2"/>
      </w:pPr>
      <w:bookmarkStart w:id="39" w:name="_Toc169546437"/>
      <w:bookmarkStart w:id="40" w:name="_Toc170297855"/>
      <w:bookmarkStart w:id="41" w:name="_Toc170795875"/>
      <w:r w:rsidRPr="00B461DE">
        <w:t>Замісник</w:t>
      </w:r>
      <w:bookmarkEnd w:id="39"/>
      <w:bookmarkEnd w:id="40"/>
      <w:bookmarkEnd w:id="41"/>
    </w:p>
    <w:p w14:paraId="05FDE9CE" w14:textId="77777777" w:rsidR="009F60AB" w:rsidRPr="002260D4" w:rsidRDefault="009F60AB" w:rsidP="009F60AB">
      <w:r>
        <w:t>Замісник</w:t>
      </w:r>
      <w:r w:rsidRPr="002260D4">
        <w:t xml:space="preserve"> </w:t>
      </w:r>
      <w:r>
        <w:t>–</w:t>
      </w:r>
      <w:r w:rsidRPr="002260D4">
        <w:t xml:space="preserve"> це структурний шаблон</w:t>
      </w:r>
      <w:r>
        <w:t xml:space="preserve"> проєктування</w:t>
      </w:r>
      <w:r w:rsidRPr="002260D4">
        <w:t xml:space="preserve">, який </w:t>
      </w:r>
      <w:r w:rsidRPr="00D9315D">
        <w:rPr>
          <w:b/>
          <w:bCs/>
        </w:rPr>
        <w:t>дозволяє створити замінник іншого об'єкта</w:t>
      </w:r>
      <w:r w:rsidRPr="002260D4">
        <w:t xml:space="preserve">. Проксі </w:t>
      </w:r>
      <w:r w:rsidRPr="00D9315D">
        <w:rPr>
          <w:b/>
          <w:bCs/>
        </w:rPr>
        <w:t>контролює доступ до оригінального об'єкта</w:t>
      </w:r>
      <w:r w:rsidRPr="002260D4">
        <w:t>, дозволяючи виконати щось до або після того, як запит дійде до оригінального об'єкта.</w:t>
      </w:r>
    </w:p>
    <w:p w14:paraId="78FF2E51" w14:textId="77777777" w:rsidR="009F60AB" w:rsidRDefault="009F60AB" w:rsidP="009F60AB">
      <w:pPr>
        <w:keepNext/>
        <w:rPr>
          <w:b/>
          <w:bCs/>
        </w:rPr>
      </w:pPr>
      <w:r w:rsidRPr="000143DF">
        <w:rPr>
          <w:b/>
          <w:bCs/>
        </w:rPr>
        <w:t>Проблем</w:t>
      </w:r>
      <w:r>
        <w:rPr>
          <w:b/>
          <w:bCs/>
        </w:rPr>
        <w:t>а</w:t>
      </w:r>
    </w:p>
    <w:p w14:paraId="70A0D940" w14:textId="77777777" w:rsidR="009F60AB" w:rsidRPr="000143DF" w:rsidRDefault="009F60AB" w:rsidP="009F60AB">
      <w:r>
        <w:t xml:space="preserve">Маємо </w:t>
      </w:r>
      <w:r w:rsidRPr="001D2ABE">
        <w:rPr>
          <w:b/>
          <w:bCs/>
        </w:rPr>
        <w:t>масивний об’єкт</w:t>
      </w:r>
      <w:r>
        <w:t xml:space="preserve">, </w:t>
      </w:r>
      <w:r w:rsidRPr="001D2ABE">
        <w:rPr>
          <w:b/>
          <w:bCs/>
        </w:rPr>
        <w:t>підключення до якого вимагає час</w:t>
      </w:r>
      <w:r>
        <w:t xml:space="preserve">, часто значний. Наприклад </w:t>
      </w:r>
      <w:r w:rsidRPr="001D2ABE">
        <w:rPr>
          <w:b/>
          <w:bCs/>
        </w:rPr>
        <w:t>сервер</w:t>
      </w:r>
      <w:r>
        <w:t xml:space="preserve">. Загалом можна </w:t>
      </w:r>
      <w:r w:rsidRPr="0021311C">
        <w:rPr>
          <w:b/>
          <w:bCs/>
        </w:rPr>
        <w:t xml:space="preserve">відкласти ініціалізацію </w:t>
      </w:r>
      <w:r w:rsidRPr="0021311C">
        <w:t>сервера</w:t>
      </w:r>
      <w:r w:rsidRPr="0021311C">
        <w:rPr>
          <w:b/>
          <w:bCs/>
        </w:rPr>
        <w:t xml:space="preserve"> </w:t>
      </w:r>
      <w:r w:rsidRPr="0021311C">
        <w:t>в</w:t>
      </w:r>
      <w:r w:rsidRPr="0021311C">
        <w:rPr>
          <w:b/>
          <w:bCs/>
        </w:rPr>
        <w:t xml:space="preserve"> окремий потік</w:t>
      </w:r>
      <w:r>
        <w:t xml:space="preserve"> і чекати доки вона відбудеться.</w:t>
      </w:r>
    </w:p>
    <w:p w14:paraId="65BB67F4" w14:textId="77777777" w:rsidR="009F60AB" w:rsidRDefault="009F60AB" w:rsidP="009F60AB">
      <w:pPr>
        <w:rPr>
          <w:b/>
          <w:bCs/>
        </w:rPr>
      </w:pPr>
      <w:r w:rsidRPr="000143DF">
        <w:rPr>
          <w:b/>
          <w:bCs/>
        </w:rPr>
        <w:t>Реалізація</w:t>
      </w:r>
    </w:p>
    <w:p w14:paraId="618FF7A5" w14:textId="77777777" w:rsidR="009F60AB" w:rsidRDefault="009F60AB" w:rsidP="009F60AB">
      <w:r>
        <w:t xml:space="preserve">Однак </w:t>
      </w:r>
      <w:r w:rsidRPr="0021311C">
        <w:rPr>
          <w:b/>
          <w:bCs/>
        </w:rPr>
        <w:t>не завжди є можливість редагувати оригінальний клас</w:t>
      </w:r>
      <w:r>
        <w:t xml:space="preserve">. Тоді можна </w:t>
      </w:r>
      <w:r w:rsidRPr="0021311C">
        <w:rPr>
          <w:b/>
          <w:bCs/>
        </w:rPr>
        <w:t>поставити</w:t>
      </w:r>
      <w:r>
        <w:t xml:space="preserve"> цю логіку </w:t>
      </w:r>
      <w:r w:rsidRPr="0021311C">
        <w:rPr>
          <w:b/>
          <w:bCs/>
        </w:rPr>
        <w:t>в об’єкти, що викликають сервер</w:t>
      </w:r>
      <w:r>
        <w:t xml:space="preserve"> однак це спричинить </w:t>
      </w:r>
      <w:r w:rsidRPr="0021311C">
        <w:rPr>
          <w:b/>
          <w:bCs/>
        </w:rPr>
        <w:t>безліч</w:t>
      </w:r>
      <w:r>
        <w:t xml:space="preserve"> </w:t>
      </w:r>
      <w:r w:rsidRPr="0021311C">
        <w:rPr>
          <w:b/>
          <w:bCs/>
        </w:rPr>
        <w:t>дублікату коду</w:t>
      </w:r>
      <w:r>
        <w:t xml:space="preserve">. Все що треба – </w:t>
      </w:r>
      <w:r w:rsidRPr="0021311C">
        <w:rPr>
          <w:b/>
          <w:bCs/>
        </w:rPr>
        <w:t>створити замісник</w:t>
      </w:r>
      <w:r>
        <w:t xml:space="preserve">, об’єкт </w:t>
      </w:r>
      <w:r w:rsidRPr="0021311C">
        <w:rPr>
          <w:b/>
          <w:bCs/>
        </w:rPr>
        <w:t>з тим самим інтерфейсом взаємодії</w:t>
      </w:r>
      <w:r>
        <w:t xml:space="preserve">, що й сервер, який </w:t>
      </w:r>
      <w:r w:rsidRPr="0021311C">
        <w:rPr>
          <w:b/>
          <w:bCs/>
        </w:rPr>
        <w:t>реалізовуватиме відкладений виклик оригінального об’єкту</w:t>
      </w:r>
      <w:r>
        <w:t>.</w:t>
      </w:r>
    </w:p>
    <w:p w14:paraId="3B909797" w14:textId="0DB1E7A8" w:rsidR="009F60AB" w:rsidRPr="00611467" w:rsidRDefault="009F60AB" w:rsidP="009F60AB">
      <w:pPr>
        <w:keepNext/>
        <w:rPr>
          <w:lang w:val="en-US"/>
        </w:rPr>
      </w:pPr>
      <w:r w:rsidRPr="00E32839">
        <w:lastRenderedPageBreak/>
        <w:t>Рис. 1</w:t>
      </w:r>
      <w:r w:rsidR="00E56D48">
        <w:t>2</w:t>
      </w:r>
      <w:r w:rsidRPr="00E32839">
        <w:t xml:space="preserve"> – Структура класів реалізації патерна </w:t>
      </w:r>
      <w:r>
        <w:t>Замісник</w:t>
      </w:r>
    </w:p>
    <w:p w14:paraId="35145B8A" w14:textId="77777777" w:rsidR="009F60AB" w:rsidRPr="00824655" w:rsidRDefault="009F60AB" w:rsidP="009F60AB">
      <w:pPr>
        <w:rPr>
          <w:lang w:val="en-US"/>
        </w:rPr>
      </w:pPr>
      <w:r>
        <w:rPr>
          <w:noProof/>
        </w:rPr>
        <w:drawing>
          <wp:inline distT="0" distB="0" distL="0" distR="0" wp14:anchorId="3592FC13" wp14:editId="3A17BE8A">
            <wp:extent cx="4089820" cy="2825087"/>
            <wp:effectExtent l="0" t="0" r="6350" b="0"/>
            <wp:docPr id="1106281448" name="Рисунок 12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1448" name="Рисунок 12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74" cy="28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53F" w14:textId="77777777" w:rsidR="009F60AB" w:rsidRPr="00FB2B75" w:rsidRDefault="009F60AB" w:rsidP="00B240BF">
      <w:pPr>
        <w:pStyle w:val="1"/>
      </w:pPr>
      <w:bookmarkStart w:id="42" w:name="_Toc169546438"/>
      <w:bookmarkStart w:id="43" w:name="_Toc170297856"/>
      <w:bookmarkStart w:id="44" w:name="_Toc170795876"/>
      <w:r w:rsidRPr="00FB2B75">
        <w:t>Поведінкові шаблони</w:t>
      </w:r>
      <w:bookmarkEnd w:id="42"/>
      <w:bookmarkEnd w:id="43"/>
      <w:bookmarkEnd w:id="44"/>
    </w:p>
    <w:p w14:paraId="0952831B" w14:textId="77777777" w:rsidR="009F60AB" w:rsidRPr="00E32839" w:rsidRDefault="009F60AB" w:rsidP="009F60AB">
      <w:r w:rsidRPr="00E32839">
        <w:t xml:space="preserve">Цей набір патернів стосується </w:t>
      </w:r>
      <w:r w:rsidRPr="00E32839">
        <w:rPr>
          <w:b/>
          <w:bCs/>
        </w:rPr>
        <w:t>алгоритмів</w:t>
      </w:r>
      <w:r w:rsidRPr="00E32839">
        <w:t xml:space="preserve"> та </w:t>
      </w:r>
      <w:r w:rsidRPr="00E32839">
        <w:rPr>
          <w:b/>
          <w:bCs/>
        </w:rPr>
        <w:t>розподілу обов’язків</w:t>
      </w:r>
      <w:r w:rsidRPr="00E32839">
        <w:t xml:space="preserve"> між об’єктами.</w:t>
      </w:r>
    </w:p>
    <w:p w14:paraId="3D7C67E5" w14:textId="4B206E97" w:rsidR="009F60AB" w:rsidRPr="00E32839" w:rsidRDefault="009F60AB" w:rsidP="009F60AB">
      <w:r w:rsidRPr="00E32839">
        <w:t xml:space="preserve">З них виділяють наступні: </w:t>
      </w:r>
      <w:r w:rsidRPr="00E32839">
        <w:rPr>
          <w:b/>
          <w:bCs/>
        </w:rPr>
        <w:t>Ланцюг відповідальності</w:t>
      </w:r>
      <w:r w:rsidRPr="00E32839">
        <w:t xml:space="preserve">, </w:t>
      </w:r>
      <w:r w:rsidRPr="00E32839">
        <w:rPr>
          <w:b/>
          <w:bCs/>
        </w:rPr>
        <w:t>Команда</w:t>
      </w:r>
      <w:r w:rsidRPr="00E32839">
        <w:t xml:space="preserve">, </w:t>
      </w:r>
      <w:r w:rsidRPr="00E32839">
        <w:rPr>
          <w:b/>
          <w:bCs/>
        </w:rPr>
        <w:t>Ітератор</w:t>
      </w:r>
      <w:r w:rsidRPr="00E32839">
        <w:t xml:space="preserve">, </w:t>
      </w:r>
      <w:r w:rsidRPr="00E32839">
        <w:rPr>
          <w:b/>
          <w:bCs/>
        </w:rPr>
        <w:t>Посередник</w:t>
      </w:r>
      <w:r w:rsidRPr="00E32839">
        <w:t xml:space="preserve">, </w:t>
      </w:r>
      <w:r w:rsidRPr="00E32839">
        <w:rPr>
          <w:b/>
          <w:bCs/>
        </w:rPr>
        <w:t>Знімок</w:t>
      </w:r>
      <w:r w:rsidRPr="00E32839">
        <w:t xml:space="preserve">, </w:t>
      </w:r>
      <w:r w:rsidRPr="00E32839">
        <w:rPr>
          <w:b/>
          <w:bCs/>
        </w:rPr>
        <w:t>Стан</w:t>
      </w:r>
      <w:r w:rsidRPr="00E32839">
        <w:t xml:space="preserve">, </w:t>
      </w:r>
      <w:r w:rsidRPr="00E32839">
        <w:rPr>
          <w:b/>
          <w:bCs/>
        </w:rPr>
        <w:t>Стратегія</w:t>
      </w:r>
      <w:r w:rsidRPr="00E32839">
        <w:t xml:space="preserve">, </w:t>
      </w:r>
      <w:r w:rsidRPr="00E32839">
        <w:rPr>
          <w:b/>
          <w:bCs/>
        </w:rPr>
        <w:t>Шаблонний метод</w:t>
      </w:r>
      <w:r w:rsidRPr="00E32839">
        <w:t xml:space="preserve"> та</w:t>
      </w:r>
      <w:r w:rsidRPr="00E32839">
        <w:rPr>
          <w:b/>
          <w:bCs/>
        </w:rPr>
        <w:t xml:space="preserve"> Відвідувач</w:t>
      </w:r>
      <w:r w:rsidRPr="00E32839">
        <w:t>.</w:t>
      </w:r>
    </w:p>
    <w:p w14:paraId="7042657E" w14:textId="4B206E97" w:rsidR="009F60AB" w:rsidRPr="00E32839" w:rsidRDefault="009F60AB" w:rsidP="00B240BF">
      <w:pPr>
        <w:pStyle w:val="2"/>
      </w:pPr>
      <w:bookmarkStart w:id="45" w:name="_Toc169546439"/>
      <w:bookmarkStart w:id="46" w:name="_Toc170297857"/>
      <w:bookmarkStart w:id="47" w:name="_Toc170795877"/>
      <w:r w:rsidRPr="00E32839">
        <w:t>Ланцюг відповідальності</w:t>
      </w:r>
      <w:bookmarkEnd w:id="45"/>
      <w:bookmarkEnd w:id="46"/>
      <w:bookmarkEnd w:id="47"/>
    </w:p>
    <w:p w14:paraId="3E3C92AD" w14:textId="77777777" w:rsidR="009F60AB" w:rsidRPr="00E32839" w:rsidRDefault="009F60AB" w:rsidP="009F60AB">
      <w:pPr>
        <w:widowControl w:val="0"/>
      </w:pPr>
      <w:r w:rsidRPr="00E32839">
        <w:t xml:space="preserve">Ланцюжок відповідальності - це поведінковий патерн </w:t>
      </w:r>
      <w:r>
        <w:t>проєкт</w:t>
      </w:r>
      <w:r w:rsidRPr="00E32839">
        <w:t xml:space="preserve">ування, який дозволяє </w:t>
      </w:r>
      <w:r w:rsidRPr="00E32839">
        <w:rPr>
          <w:b/>
          <w:bCs/>
        </w:rPr>
        <w:t>передавати запити по ланцюжку обробників</w:t>
      </w:r>
      <w:r w:rsidRPr="00E32839">
        <w:t xml:space="preserve">. Отримавши запит, кожен обробник вирішує, </w:t>
      </w:r>
      <w:r w:rsidRPr="00E32839">
        <w:rPr>
          <w:b/>
          <w:bCs/>
        </w:rPr>
        <w:t>обробити</w:t>
      </w:r>
      <w:r w:rsidRPr="00E32839">
        <w:t xml:space="preserve"> його, </w:t>
      </w:r>
      <w:r w:rsidRPr="00E32839">
        <w:rPr>
          <w:b/>
          <w:bCs/>
        </w:rPr>
        <w:t>чи передати наступному обробнику</w:t>
      </w:r>
      <w:r w:rsidRPr="00E32839">
        <w:t xml:space="preserve"> в ланцюжку.</w:t>
      </w:r>
    </w:p>
    <w:p w14:paraId="34D3D316" w14:textId="77777777" w:rsidR="009F60AB" w:rsidRPr="00E32839" w:rsidRDefault="009F60AB" w:rsidP="009F60AB">
      <w:pPr>
        <w:keepNext/>
        <w:widowControl w:val="0"/>
        <w:rPr>
          <w:b/>
          <w:bCs/>
        </w:rPr>
      </w:pPr>
      <w:r w:rsidRPr="00E32839">
        <w:rPr>
          <w:b/>
          <w:bCs/>
        </w:rPr>
        <w:t>Проблема</w:t>
      </w:r>
    </w:p>
    <w:p w14:paraId="3D55BD79" w14:textId="77777777" w:rsidR="009F60AB" w:rsidRPr="00E32839" w:rsidRDefault="009F60AB" w:rsidP="009F60AB">
      <w:pPr>
        <w:widowControl w:val="0"/>
      </w:pPr>
      <w:r w:rsidRPr="00E32839">
        <w:t xml:space="preserve">Розглянемо приклад. </w:t>
      </w:r>
      <w:r w:rsidRPr="00E32839">
        <w:rPr>
          <w:b/>
          <w:bCs/>
        </w:rPr>
        <w:t>Система онлайн-замовлень</w:t>
      </w:r>
      <w:r w:rsidRPr="00E32839">
        <w:t xml:space="preserve">. </w:t>
      </w:r>
      <w:r w:rsidRPr="00E32839">
        <w:rPr>
          <w:b/>
          <w:bCs/>
        </w:rPr>
        <w:t>Доступ до системи обмежений</w:t>
      </w:r>
      <w:r w:rsidRPr="00E32839">
        <w:t xml:space="preserve"> так, що лише авторизовані </w:t>
      </w:r>
      <w:r w:rsidRPr="00E32839">
        <w:rPr>
          <w:b/>
          <w:bCs/>
        </w:rPr>
        <w:t>користувачі могли створювати замовлення</w:t>
      </w:r>
      <w:r w:rsidRPr="00E32839">
        <w:t xml:space="preserve">. Крім того, </w:t>
      </w:r>
      <w:r w:rsidRPr="00E32839">
        <w:rPr>
          <w:b/>
          <w:bCs/>
        </w:rPr>
        <w:t>користувачі з правами адміністратора повинні мати повний доступ</w:t>
      </w:r>
      <w:r w:rsidRPr="00E32839">
        <w:t xml:space="preserve"> до всіх замовлень.</w:t>
      </w:r>
    </w:p>
    <w:p w14:paraId="1D529391" w14:textId="77777777" w:rsidR="009F60AB" w:rsidRPr="00E32839" w:rsidRDefault="009F60AB" w:rsidP="009F60AB">
      <w:pPr>
        <w:widowControl w:val="0"/>
      </w:pPr>
      <w:r w:rsidRPr="00E32839">
        <w:t xml:space="preserve">Очевидно, що ці </w:t>
      </w:r>
      <w:r w:rsidRPr="00E32839">
        <w:rPr>
          <w:b/>
          <w:bCs/>
        </w:rPr>
        <w:t>перевірки повинні виконуватися послідовно</w:t>
      </w:r>
      <w:r w:rsidRPr="00E32839">
        <w:t>. Якщо не вдалося автентифікувати користувача, немає сенсу продовжувати будь-які інші перевірки.</w:t>
      </w:r>
    </w:p>
    <w:p w14:paraId="03F3D588" w14:textId="77777777" w:rsidR="009F60AB" w:rsidRPr="00E32839" w:rsidRDefault="009F60AB" w:rsidP="009F60AB">
      <w:pPr>
        <w:widowControl w:val="0"/>
      </w:pPr>
      <w:r w:rsidRPr="00E32839">
        <w:t xml:space="preserve">Було впроваджено </w:t>
      </w:r>
      <w:r w:rsidRPr="00E32839">
        <w:rPr>
          <w:b/>
          <w:bCs/>
        </w:rPr>
        <w:t>більше перевірок</w:t>
      </w:r>
      <w:r w:rsidRPr="00E32839">
        <w:t xml:space="preserve">: </w:t>
      </w:r>
    </w:p>
    <w:p w14:paraId="3C536A32" w14:textId="77777777" w:rsidR="009F60AB" w:rsidRPr="00E32839" w:rsidRDefault="009F60AB" w:rsidP="009F60AB">
      <w:pPr>
        <w:pStyle w:val="a9"/>
        <w:widowControl w:val="0"/>
        <w:numPr>
          <w:ilvl w:val="0"/>
          <w:numId w:val="9"/>
        </w:numPr>
      </w:pPr>
      <w:r w:rsidRPr="00E32839">
        <w:lastRenderedPageBreak/>
        <w:t>перевірку, яка фільтрує повторні невдалі запити, що надходять з однієї IP-адреси.</w:t>
      </w:r>
    </w:p>
    <w:p w14:paraId="671DC4F2" w14:textId="77777777" w:rsidR="009F60AB" w:rsidRPr="00E32839" w:rsidRDefault="009F60AB" w:rsidP="009F60AB">
      <w:pPr>
        <w:pStyle w:val="a9"/>
        <w:widowControl w:val="0"/>
        <w:numPr>
          <w:ilvl w:val="0"/>
          <w:numId w:val="9"/>
        </w:numPr>
      </w:pPr>
      <w:r w:rsidRPr="00E32839">
        <w:t>перевірка, яка пропускає запит до системи лише за відсутності відповідної кешованої відповіді.</w:t>
      </w:r>
    </w:p>
    <w:p w14:paraId="7C196E5F" w14:textId="77777777" w:rsidR="009F60AB" w:rsidRPr="00E32839" w:rsidRDefault="009F60AB" w:rsidP="009F60AB">
      <w:pPr>
        <w:widowControl w:val="0"/>
      </w:pPr>
      <w:r w:rsidRPr="00E32839">
        <w:t xml:space="preserve">В результаті код став </w:t>
      </w:r>
      <w:r w:rsidRPr="00E32839">
        <w:rPr>
          <w:b/>
          <w:bCs/>
        </w:rPr>
        <w:t>громіздким</w:t>
      </w:r>
      <w:r w:rsidRPr="00E32839">
        <w:t xml:space="preserve"> і </w:t>
      </w:r>
      <w:r w:rsidRPr="00E32839">
        <w:rPr>
          <w:b/>
          <w:bCs/>
        </w:rPr>
        <w:t>незручним</w:t>
      </w:r>
      <w:r w:rsidRPr="00E32839">
        <w:t xml:space="preserve">. </w:t>
      </w:r>
      <w:r w:rsidRPr="00E32839">
        <w:rPr>
          <w:b/>
          <w:bCs/>
        </w:rPr>
        <w:t>При</w:t>
      </w:r>
      <w:r w:rsidRPr="00E32839">
        <w:t xml:space="preserve"> </w:t>
      </w:r>
      <w:r w:rsidRPr="00E32839">
        <w:rPr>
          <w:b/>
          <w:bCs/>
        </w:rPr>
        <w:t>додаванні</w:t>
      </w:r>
      <w:r w:rsidRPr="00E32839">
        <w:t xml:space="preserve"> нових </w:t>
      </w:r>
      <w:r w:rsidRPr="00E32839">
        <w:rPr>
          <w:b/>
          <w:bCs/>
        </w:rPr>
        <w:t xml:space="preserve">перевірок </w:t>
      </w:r>
      <w:r w:rsidRPr="00E32839">
        <w:t xml:space="preserve">все </w:t>
      </w:r>
      <w:r w:rsidRPr="00E32839">
        <w:rPr>
          <w:b/>
          <w:bCs/>
        </w:rPr>
        <w:t xml:space="preserve">ставатиме </w:t>
      </w:r>
      <w:r w:rsidRPr="00E32839">
        <w:t xml:space="preserve">лише </w:t>
      </w:r>
      <w:r w:rsidRPr="00E32839">
        <w:rPr>
          <w:b/>
          <w:bCs/>
        </w:rPr>
        <w:t>складніше</w:t>
      </w:r>
      <w:r w:rsidRPr="00E32839">
        <w:t>.</w:t>
      </w:r>
    </w:p>
    <w:p w14:paraId="76AC3961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48223CA4" w14:textId="77777777" w:rsidR="009F60AB" w:rsidRPr="00E32839" w:rsidRDefault="009F60AB" w:rsidP="009F60AB">
      <w:r w:rsidRPr="00E32839">
        <w:t xml:space="preserve">Ланцюжок відповідальності покладається на </w:t>
      </w:r>
      <w:r w:rsidRPr="00E32839">
        <w:rPr>
          <w:b/>
          <w:bCs/>
        </w:rPr>
        <w:t>перетворення поведінки в окремі об'єкти</w:t>
      </w:r>
      <w:r w:rsidRPr="00E32839">
        <w:t xml:space="preserve">, які називаються обробниками. Кожна </w:t>
      </w:r>
      <w:r w:rsidRPr="00E32839">
        <w:rPr>
          <w:b/>
          <w:bCs/>
        </w:rPr>
        <w:t>перевірка повинна бути винесена</w:t>
      </w:r>
      <w:r w:rsidRPr="00E32839">
        <w:t xml:space="preserve"> </w:t>
      </w:r>
      <w:r w:rsidRPr="00E32839">
        <w:rPr>
          <w:b/>
          <w:bCs/>
        </w:rPr>
        <w:t>в</w:t>
      </w:r>
      <w:r w:rsidRPr="00E32839">
        <w:t xml:space="preserve"> </w:t>
      </w:r>
      <w:r w:rsidRPr="00E32839">
        <w:rPr>
          <w:b/>
          <w:bCs/>
        </w:rPr>
        <w:t>окремий клас</w:t>
      </w:r>
      <w:r w:rsidRPr="00E32839">
        <w:t xml:space="preserve"> з єдиним методом, який виконує її. Цьому методу в якості аргументу передається запит разом з його даними.</w:t>
      </w:r>
    </w:p>
    <w:p w14:paraId="647D49E6" w14:textId="77777777" w:rsidR="009F60AB" w:rsidRPr="00E32839" w:rsidRDefault="009F60AB" w:rsidP="009F60AB">
      <w:r w:rsidRPr="00E32839">
        <w:t xml:space="preserve">Шаблон пропонує </w:t>
      </w:r>
      <w:r w:rsidRPr="00E32839">
        <w:rPr>
          <w:b/>
          <w:bCs/>
        </w:rPr>
        <w:t>зв'язати ці обробники в ланцюжок</w:t>
      </w:r>
      <w:r w:rsidRPr="00E32839">
        <w:t xml:space="preserve">. Кожен зв'язаний </w:t>
      </w:r>
      <w:r w:rsidRPr="00E32839">
        <w:rPr>
          <w:b/>
          <w:bCs/>
        </w:rPr>
        <w:t>обробник</w:t>
      </w:r>
      <w:r w:rsidRPr="00E32839">
        <w:t xml:space="preserve"> має поле для зберігання посилання на наступний в ланцюжку й </w:t>
      </w:r>
      <w:r w:rsidRPr="00E32839">
        <w:rPr>
          <w:b/>
          <w:bCs/>
        </w:rPr>
        <w:t>може передати запит далі</w:t>
      </w:r>
      <w:r w:rsidRPr="00E32839">
        <w:t xml:space="preserve"> </w:t>
      </w:r>
      <w:r w:rsidRPr="00E32839">
        <w:rPr>
          <w:b/>
          <w:bCs/>
        </w:rPr>
        <w:t>або</w:t>
      </w:r>
      <w:r w:rsidRPr="00E32839">
        <w:t xml:space="preserve"> не робити цього й </w:t>
      </w:r>
      <w:r w:rsidRPr="00E32839">
        <w:rPr>
          <w:b/>
          <w:bCs/>
        </w:rPr>
        <w:t>зупити процес</w:t>
      </w:r>
      <w:r w:rsidRPr="00E32839">
        <w:t>.</w:t>
      </w:r>
    </w:p>
    <w:p w14:paraId="3588F318" w14:textId="77777777" w:rsidR="009F60AB" w:rsidRPr="00E32839" w:rsidRDefault="009F60AB" w:rsidP="009F60AB">
      <w:r w:rsidRPr="00E32839">
        <w:rPr>
          <w:b/>
          <w:bCs/>
        </w:rPr>
        <w:t>В наведеному прикладі</w:t>
      </w:r>
      <w:r w:rsidRPr="00E32839">
        <w:t xml:space="preserve"> </w:t>
      </w:r>
      <w:r w:rsidRPr="00E32839">
        <w:rPr>
          <w:b/>
          <w:bCs/>
        </w:rPr>
        <w:t>кожен етап перевірки</w:t>
      </w:r>
      <w:r w:rsidRPr="00E32839">
        <w:t xml:space="preserve"> (будь то перевірка автентичності або хешування) </w:t>
      </w:r>
      <w:r w:rsidRPr="00E32839">
        <w:rPr>
          <w:b/>
          <w:bCs/>
        </w:rPr>
        <w:t>винесений в окремий обробник</w:t>
      </w:r>
      <w:r w:rsidRPr="00E32839">
        <w:t xml:space="preserve"> й всі вони знаходять в ланцюжку аж до обробника перевірки прав адміністратора,.</w:t>
      </w:r>
    </w:p>
    <w:p w14:paraId="4E40DF4C" w14:textId="43E7512F" w:rsidR="009F60AB" w:rsidRPr="00E32839" w:rsidRDefault="009F60AB" w:rsidP="009F60AB">
      <w:pPr>
        <w:keepNext/>
      </w:pPr>
      <w:r w:rsidRPr="00E32839">
        <w:t>Рис. 1</w:t>
      </w:r>
      <w:r w:rsidR="00E56D48">
        <w:t>4</w:t>
      </w:r>
      <w:r w:rsidRPr="00E32839">
        <w:t xml:space="preserve"> – Структура класів реалізації патерна Ланцюг відповідальності</w:t>
      </w:r>
    </w:p>
    <w:p w14:paraId="29C3513C" w14:textId="77777777" w:rsidR="009F60AB" w:rsidRPr="00E32839" w:rsidRDefault="009F60AB" w:rsidP="009F60AB">
      <w:pPr>
        <w:widowControl w:val="0"/>
      </w:pPr>
      <w:r>
        <w:rPr>
          <w:noProof/>
        </w:rPr>
        <w:drawing>
          <wp:inline distT="0" distB="0" distL="0" distR="0" wp14:anchorId="5C105874" wp14:editId="7A1E449C">
            <wp:extent cx="5227093" cy="3088906"/>
            <wp:effectExtent l="0" t="0" r="0" b="0"/>
            <wp:docPr id="915859917" name="Рисунок 13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9917" name="Рисунок 13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72" cy="31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307B" w14:textId="01C699F9" w:rsidR="009F60AB" w:rsidRPr="001700D3" w:rsidRDefault="009F60AB" w:rsidP="00B240BF">
      <w:pPr>
        <w:pStyle w:val="2"/>
      </w:pPr>
      <w:bookmarkStart w:id="48" w:name="_Toc169546440"/>
      <w:bookmarkStart w:id="49" w:name="_Toc170297858"/>
      <w:bookmarkStart w:id="50" w:name="_Toc170795878"/>
      <w:r w:rsidRPr="001700D3">
        <w:lastRenderedPageBreak/>
        <w:t>Команда</w:t>
      </w:r>
      <w:bookmarkEnd w:id="48"/>
      <w:bookmarkEnd w:id="49"/>
      <w:bookmarkEnd w:id="50"/>
    </w:p>
    <w:p w14:paraId="1920B5AE" w14:textId="77777777" w:rsidR="009F60AB" w:rsidRDefault="009F60AB" w:rsidP="009F60AB">
      <w:r w:rsidRPr="001902BA">
        <w:t xml:space="preserve">Команда </w:t>
      </w:r>
      <w:r>
        <w:t>–</w:t>
      </w:r>
      <w:r w:rsidRPr="001902BA">
        <w:t xml:space="preserve"> це поведінковий патерн </w:t>
      </w:r>
      <w:r>
        <w:t>проєкт</w:t>
      </w:r>
      <w:r w:rsidRPr="001902BA">
        <w:t xml:space="preserve">ування, який </w:t>
      </w:r>
      <w:r w:rsidRPr="001902BA">
        <w:rPr>
          <w:b/>
          <w:bCs/>
        </w:rPr>
        <w:t>перетворює запит на окремий об'єкт</w:t>
      </w:r>
      <w:r w:rsidRPr="001902BA">
        <w:t xml:space="preserve">, що містить всю інформацію про запит. Таке перетворення дозволяє </w:t>
      </w:r>
      <w:r w:rsidRPr="001902BA">
        <w:rPr>
          <w:b/>
          <w:bCs/>
        </w:rPr>
        <w:t>передавати запити як аргументи методу</w:t>
      </w:r>
      <w:r w:rsidRPr="001902BA">
        <w:t>, затримувати або ставити в чергу виконання запиту, а також підтримувати операції, які можна скасувати.</w:t>
      </w:r>
    </w:p>
    <w:p w14:paraId="16E68345" w14:textId="77777777" w:rsidR="009F60AB" w:rsidRDefault="009F60AB" w:rsidP="009F60AB">
      <w:pPr>
        <w:rPr>
          <w:b/>
          <w:bCs/>
        </w:rPr>
      </w:pPr>
      <w:r>
        <w:rPr>
          <w:b/>
          <w:bCs/>
        </w:rPr>
        <w:t>Проблема</w:t>
      </w:r>
    </w:p>
    <w:p w14:paraId="2446A43E" w14:textId="77777777" w:rsidR="009F60AB" w:rsidRDefault="009F60AB" w:rsidP="009F60AB">
      <w:r>
        <w:t xml:space="preserve">Черговий приклад. </w:t>
      </w:r>
      <w:r w:rsidRPr="007E597F">
        <w:rPr>
          <w:b/>
          <w:bCs/>
        </w:rPr>
        <w:t>Текстовий редактор</w:t>
      </w:r>
      <w:r>
        <w:t xml:space="preserve">, який містить різноманітні функції. Наприклад збереження файлу. Її можна виконати </w:t>
      </w:r>
      <w:r w:rsidRPr="00F25F98">
        <w:rPr>
          <w:b/>
          <w:bCs/>
        </w:rPr>
        <w:t>як через кнопку</w:t>
      </w:r>
      <w:r>
        <w:t xml:space="preserve"> на в панелі меню, </w:t>
      </w:r>
      <w:r w:rsidRPr="00F25F98">
        <w:rPr>
          <w:b/>
          <w:bCs/>
        </w:rPr>
        <w:t>так</w:t>
      </w:r>
      <w:r>
        <w:rPr>
          <w:b/>
          <w:bCs/>
        </w:rPr>
        <w:t xml:space="preserve"> і</w:t>
      </w:r>
      <w:r>
        <w:t xml:space="preserve"> </w:t>
      </w:r>
      <w:r w:rsidRPr="00F25F98">
        <w:rPr>
          <w:b/>
          <w:bCs/>
        </w:rPr>
        <w:t>через</w:t>
      </w:r>
      <w:r>
        <w:t xml:space="preserve"> кнопку в діалоговому вікні чи </w:t>
      </w:r>
      <w:r w:rsidRPr="00F25F98">
        <w:rPr>
          <w:b/>
          <w:bCs/>
        </w:rPr>
        <w:t>комбінацію клавіш</w:t>
      </w:r>
      <w:r>
        <w:t xml:space="preserve">. </w:t>
      </w:r>
    </w:p>
    <w:p w14:paraId="45179E83" w14:textId="77777777" w:rsidR="009F60AB" w:rsidRPr="007E597F" w:rsidRDefault="009F60AB" w:rsidP="009F60AB">
      <w:r>
        <w:t xml:space="preserve">Фактично ці 3 об’єкти не мають </w:t>
      </w:r>
      <w:r w:rsidRPr="00F25F98">
        <w:rPr>
          <w:b/>
          <w:bCs/>
        </w:rPr>
        <w:t>нічого спільного крім функці</w:t>
      </w:r>
      <w:r>
        <w:rPr>
          <w:b/>
          <w:bCs/>
        </w:rPr>
        <w:t>ї збереження файлу</w:t>
      </w:r>
      <w:r>
        <w:t xml:space="preserve">. ЇЇ </w:t>
      </w:r>
      <w:r>
        <w:rPr>
          <w:b/>
          <w:bCs/>
        </w:rPr>
        <w:t>к</w:t>
      </w:r>
      <w:r w:rsidRPr="009B7ECD">
        <w:rPr>
          <w:b/>
          <w:bCs/>
        </w:rPr>
        <w:t xml:space="preserve">од </w:t>
      </w:r>
      <w:r>
        <w:t xml:space="preserve">фактично </w:t>
      </w:r>
      <w:r w:rsidRPr="009B7ECD">
        <w:rPr>
          <w:b/>
          <w:bCs/>
        </w:rPr>
        <w:t>доводиться тричі переписувати</w:t>
      </w:r>
      <w:r>
        <w:t xml:space="preserve"> в різних об’єктах. </w:t>
      </w:r>
      <w:r w:rsidRPr="009B7ECD">
        <w:rPr>
          <w:b/>
          <w:bCs/>
        </w:rPr>
        <w:t>Редагувати його</w:t>
      </w:r>
      <w:r>
        <w:t xml:space="preserve"> так само доведеться в них усіх. Що вже казати про </w:t>
      </w:r>
      <w:r w:rsidRPr="008C3200">
        <w:rPr>
          <w:b/>
          <w:bCs/>
        </w:rPr>
        <w:t>додавання нового об’єкта</w:t>
      </w:r>
      <w:r>
        <w:t xml:space="preserve"> для збереження файлу, наприклад пункту контекстного меню.</w:t>
      </w:r>
    </w:p>
    <w:p w14:paraId="3628E613" w14:textId="77777777" w:rsidR="009F60AB" w:rsidRDefault="009F60AB" w:rsidP="009F60AB">
      <w:pPr>
        <w:keepNext/>
        <w:rPr>
          <w:b/>
          <w:bCs/>
        </w:rPr>
      </w:pPr>
      <w:r>
        <w:rPr>
          <w:b/>
          <w:bCs/>
        </w:rPr>
        <w:t>Рішення</w:t>
      </w:r>
    </w:p>
    <w:p w14:paraId="5A0F429D" w14:textId="77777777" w:rsidR="009F60AB" w:rsidRDefault="009F60AB" w:rsidP="009F60AB">
      <w:pPr>
        <w:widowControl w:val="0"/>
      </w:pPr>
      <w:r>
        <w:t xml:space="preserve">Хороший дизайн ПЗ вимагає </w:t>
      </w:r>
      <w:r w:rsidRPr="008C3200">
        <w:rPr>
          <w:b/>
          <w:bCs/>
        </w:rPr>
        <w:t>відділення користувацького інтерфейсу</w:t>
      </w:r>
      <w:r w:rsidRPr="008C3200">
        <w:t>(</w:t>
      </w:r>
      <w:r>
        <w:t xml:space="preserve">надалі </w:t>
      </w:r>
      <w:r w:rsidRPr="008C3200">
        <w:rPr>
          <w:lang w:val="en-US"/>
        </w:rPr>
        <w:t>UI</w:t>
      </w:r>
      <w:r w:rsidRPr="008C3200">
        <w:t>)</w:t>
      </w:r>
      <w:r>
        <w:rPr>
          <w:b/>
          <w:bCs/>
          <w:lang w:val="en-US"/>
        </w:rPr>
        <w:t xml:space="preserve"> </w:t>
      </w:r>
      <w:r w:rsidRPr="008C3200">
        <w:rPr>
          <w:b/>
          <w:bCs/>
        </w:rPr>
        <w:t>від бізнес-логіки проєкту</w:t>
      </w:r>
      <w:r>
        <w:t xml:space="preserve">. Тобто кнопки, пункти меню, комбінації клавіш тощо </w:t>
      </w:r>
      <w:r w:rsidRPr="008C3200">
        <w:rPr>
          <w:b/>
          <w:bCs/>
        </w:rPr>
        <w:t xml:space="preserve">повинні викликати </w:t>
      </w:r>
      <w:r w:rsidRPr="008C3200">
        <w:t>вже</w:t>
      </w:r>
      <w:r w:rsidRPr="008C3200">
        <w:rPr>
          <w:b/>
          <w:bCs/>
        </w:rPr>
        <w:t xml:space="preserve"> існуючу функцію</w:t>
      </w:r>
      <w:r>
        <w:t xml:space="preserve"> з бізнес-логіки. </w:t>
      </w:r>
    </w:p>
    <w:p w14:paraId="167B6777" w14:textId="77777777" w:rsidR="009F60AB" w:rsidRDefault="009F60AB" w:rsidP="009F60AB">
      <w:r>
        <w:t xml:space="preserve">Шаблон Команда пропонує </w:t>
      </w:r>
      <w:r w:rsidRPr="008C3200">
        <w:rPr>
          <w:b/>
          <w:bCs/>
        </w:rPr>
        <w:t xml:space="preserve">помістити </w:t>
      </w:r>
      <w:r>
        <w:t xml:space="preserve">цей </w:t>
      </w:r>
      <w:r w:rsidRPr="008C3200">
        <w:rPr>
          <w:b/>
          <w:bCs/>
        </w:rPr>
        <w:t xml:space="preserve">виклик в </w:t>
      </w:r>
      <w:r>
        <w:t xml:space="preserve">окремий об’єкт – </w:t>
      </w:r>
      <w:r w:rsidRPr="008C3200">
        <w:rPr>
          <w:b/>
          <w:bCs/>
        </w:rPr>
        <w:t>команду</w:t>
      </w:r>
      <w:r w:rsidRPr="008C3200">
        <w:t>.</w:t>
      </w:r>
      <w:r>
        <w:t xml:space="preserve"> Всі </w:t>
      </w:r>
      <w:r w:rsidRPr="008C3200">
        <w:rPr>
          <w:b/>
          <w:bCs/>
        </w:rPr>
        <w:t>команди реалізують один інтерфейс</w:t>
      </w:r>
      <w:r>
        <w:t>, через який</w:t>
      </w:r>
      <w:r>
        <w:rPr>
          <w:lang w:val="en-US"/>
        </w:rPr>
        <w:t xml:space="preserve"> </w:t>
      </w:r>
      <w:r>
        <w:t xml:space="preserve">з ними взаємодіє </w:t>
      </w:r>
      <w:r>
        <w:rPr>
          <w:lang w:val="en-US"/>
        </w:rPr>
        <w:t>UI</w:t>
      </w:r>
      <w:r>
        <w:t xml:space="preserve">, при цьому </w:t>
      </w:r>
      <w:r w:rsidRPr="00276AA9">
        <w:rPr>
          <w:b/>
          <w:bCs/>
        </w:rPr>
        <w:t>не маючи доступу до властивостей</w:t>
      </w:r>
      <w:r>
        <w:t xml:space="preserve"> конкретної </w:t>
      </w:r>
      <w:r w:rsidRPr="00276AA9">
        <w:rPr>
          <w:b/>
          <w:bCs/>
        </w:rPr>
        <w:t>команди</w:t>
      </w:r>
      <w:r>
        <w:t xml:space="preserve">. </w:t>
      </w:r>
    </w:p>
    <w:p w14:paraId="173CFF53" w14:textId="77777777" w:rsidR="009F60AB" w:rsidRDefault="009F60AB" w:rsidP="009F60AB">
      <w:r>
        <w:t xml:space="preserve">Так само можна задати </w:t>
      </w:r>
      <w:r w:rsidRPr="00C74054">
        <w:rPr>
          <w:b/>
          <w:bCs/>
        </w:rPr>
        <w:t>інтерфейс</w:t>
      </w:r>
      <w:r>
        <w:rPr>
          <w:b/>
          <w:bCs/>
        </w:rPr>
        <w:t xml:space="preserve"> взаємодії для елементів </w:t>
      </w:r>
      <w:r>
        <w:rPr>
          <w:b/>
          <w:bCs/>
          <w:lang w:val="en-US"/>
        </w:rPr>
        <w:t>UI</w:t>
      </w:r>
      <w:r>
        <w:rPr>
          <w:b/>
          <w:bCs/>
        </w:rPr>
        <w:t xml:space="preserve">. </w:t>
      </w:r>
      <w:r>
        <w:t xml:space="preserve">Через нього </w:t>
      </w:r>
      <w:r w:rsidRPr="00C74054">
        <w:rPr>
          <w:b/>
          <w:bCs/>
        </w:rPr>
        <w:t>з</w:t>
      </w:r>
      <w:r w:rsidRPr="00C74054">
        <w:t xml:space="preserve"> </w:t>
      </w:r>
      <w:r>
        <w:t xml:space="preserve">цими </w:t>
      </w:r>
      <w:r w:rsidRPr="00C74054">
        <w:rPr>
          <w:b/>
          <w:bCs/>
        </w:rPr>
        <w:t>елементами може взаємодіяти клієнтський код</w:t>
      </w:r>
      <w:r>
        <w:t xml:space="preserve">. Таким чином </w:t>
      </w:r>
      <w:r w:rsidRPr="00EF3DDB">
        <w:rPr>
          <w:b/>
          <w:bCs/>
        </w:rPr>
        <w:t xml:space="preserve">можна </w:t>
      </w:r>
      <w:r w:rsidRPr="00662815">
        <w:t>зручно</w:t>
      </w:r>
      <w:r w:rsidRPr="00EF3DDB">
        <w:rPr>
          <w:b/>
          <w:bCs/>
        </w:rPr>
        <w:t xml:space="preserve"> встанов</w:t>
      </w:r>
      <w:r>
        <w:rPr>
          <w:b/>
          <w:bCs/>
        </w:rPr>
        <w:t>ляти</w:t>
      </w:r>
      <w:r w:rsidRPr="00EF3DDB">
        <w:rPr>
          <w:b/>
          <w:bCs/>
        </w:rPr>
        <w:t xml:space="preserve"> </w:t>
      </w:r>
      <w:r w:rsidRPr="00662815">
        <w:t>конкретні</w:t>
      </w:r>
      <w:r w:rsidRPr="00EF3DDB">
        <w:rPr>
          <w:b/>
          <w:bCs/>
        </w:rPr>
        <w:t xml:space="preserve"> команди</w:t>
      </w:r>
      <w:r>
        <w:t xml:space="preserve"> </w:t>
      </w:r>
      <w:r w:rsidRPr="00BC10FE">
        <w:rPr>
          <w:b/>
          <w:bCs/>
        </w:rPr>
        <w:t>для елементів</w:t>
      </w:r>
      <w:r>
        <w:t xml:space="preserve"> </w:t>
      </w:r>
      <w:r>
        <w:rPr>
          <w:b/>
          <w:bCs/>
          <w:lang w:val="en-US"/>
        </w:rPr>
        <w:t>UI</w:t>
      </w:r>
      <w:r>
        <w:t xml:space="preserve"> </w:t>
      </w:r>
      <w:r w:rsidRPr="00BC10FE">
        <w:rPr>
          <w:b/>
          <w:bCs/>
        </w:rPr>
        <w:t>не зосереджуючись на внутрішній будові</w:t>
      </w:r>
      <w:r>
        <w:t xml:space="preserve"> ні </w:t>
      </w:r>
      <w:r w:rsidRPr="00BC10FE">
        <w:t>команд ні власне елементів інтерфейсу.</w:t>
      </w:r>
    </w:p>
    <w:p w14:paraId="3649A40A" w14:textId="53BBFD29" w:rsidR="009F60AB" w:rsidRPr="00B7003F" w:rsidRDefault="009F60AB" w:rsidP="000A387F">
      <w:pPr>
        <w:keepNext/>
        <w:rPr>
          <w:lang w:val="en-US"/>
        </w:rPr>
      </w:pPr>
      <w:r w:rsidRPr="00E32839">
        <w:lastRenderedPageBreak/>
        <w:t>Рис. 1.</w:t>
      </w:r>
      <w:r w:rsidR="00E56D48">
        <w:t>3</w:t>
      </w:r>
      <w:r w:rsidRPr="00E32839">
        <w:t xml:space="preserve"> – Структура класів реалізації патерна </w:t>
      </w:r>
      <w:r>
        <w:t>Команда</w:t>
      </w:r>
    </w:p>
    <w:p w14:paraId="4226F590" w14:textId="77777777" w:rsidR="009F60AB" w:rsidRPr="001F5EC9" w:rsidRDefault="009F60AB" w:rsidP="009F60AB">
      <w:pPr>
        <w:rPr>
          <w:lang w:val="en-US"/>
        </w:rPr>
      </w:pPr>
      <w:r>
        <w:rPr>
          <w:noProof/>
        </w:rPr>
        <w:drawing>
          <wp:inline distT="0" distB="0" distL="0" distR="0" wp14:anchorId="763B1924" wp14:editId="54407FAD">
            <wp:extent cx="5734050" cy="2409825"/>
            <wp:effectExtent l="0" t="0" r="0" b="9525"/>
            <wp:docPr id="102286095" name="Рисунок 14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6095" name="Рисунок 14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7EA9" w14:textId="5C7FEF44" w:rsidR="009F60AB" w:rsidRDefault="009F60AB" w:rsidP="00B240BF">
      <w:pPr>
        <w:pStyle w:val="2"/>
      </w:pPr>
      <w:bookmarkStart w:id="51" w:name="_Toc169546441"/>
      <w:bookmarkStart w:id="52" w:name="_Toc170297859"/>
      <w:bookmarkStart w:id="53" w:name="_Toc170795879"/>
      <w:r w:rsidRPr="00E32839">
        <w:t>Ітератор</w:t>
      </w:r>
      <w:bookmarkEnd w:id="51"/>
      <w:bookmarkEnd w:id="52"/>
      <w:bookmarkEnd w:id="53"/>
    </w:p>
    <w:p w14:paraId="13B30213" w14:textId="77777777" w:rsidR="009F60AB" w:rsidRDefault="009F60AB" w:rsidP="009F60AB">
      <w:pPr>
        <w:tabs>
          <w:tab w:val="left" w:pos="2773"/>
        </w:tabs>
      </w:pPr>
      <w:r>
        <w:t xml:space="preserve">Ітератор – це поведінковий патер проєктування, який здійснювати </w:t>
      </w:r>
      <w:r w:rsidRPr="00303F66">
        <w:rPr>
          <w:b/>
          <w:bCs/>
        </w:rPr>
        <w:t>об</w:t>
      </w:r>
      <w:r>
        <w:rPr>
          <w:b/>
          <w:bCs/>
        </w:rPr>
        <w:t>хід</w:t>
      </w:r>
      <w:r>
        <w:t xml:space="preserve"> елементів </w:t>
      </w:r>
      <w:r w:rsidRPr="00303F66">
        <w:t>будь-якої</w:t>
      </w:r>
      <w:r>
        <w:t xml:space="preserve"> </w:t>
      </w:r>
      <w:r w:rsidRPr="00303F66">
        <w:rPr>
          <w:b/>
          <w:bCs/>
        </w:rPr>
        <w:t>колекції</w:t>
      </w:r>
      <w:r>
        <w:t xml:space="preserve"> </w:t>
      </w:r>
      <w:r w:rsidRPr="00303F66">
        <w:rPr>
          <w:b/>
          <w:bCs/>
        </w:rPr>
        <w:t>незалежно від</w:t>
      </w:r>
      <w:r>
        <w:t xml:space="preserve"> </w:t>
      </w:r>
      <w:r w:rsidRPr="00303F66">
        <w:t>її</w:t>
      </w:r>
      <w:r>
        <w:t xml:space="preserve"> </w:t>
      </w:r>
      <w:r w:rsidRPr="00303F66">
        <w:rPr>
          <w:b/>
          <w:bCs/>
        </w:rPr>
        <w:t>структури</w:t>
      </w:r>
      <w:r>
        <w:t>.</w:t>
      </w:r>
    </w:p>
    <w:p w14:paraId="55633CF0" w14:textId="77777777" w:rsidR="009F60AB" w:rsidRDefault="009F60AB" w:rsidP="009F60AB">
      <w:pPr>
        <w:rPr>
          <w:b/>
          <w:bCs/>
        </w:rPr>
      </w:pPr>
      <w:r w:rsidRPr="006E7EE7">
        <w:rPr>
          <w:b/>
          <w:bCs/>
        </w:rPr>
        <w:t>Проблема</w:t>
      </w:r>
    </w:p>
    <w:p w14:paraId="5B259934" w14:textId="77777777" w:rsidR="009F60AB" w:rsidRDefault="009F60AB" w:rsidP="009F60AB">
      <w:r w:rsidRPr="002972CB">
        <w:rPr>
          <w:b/>
          <w:bCs/>
        </w:rPr>
        <w:t>Колекції</w:t>
      </w:r>
      <w:r>
        <w:t xml:space="preserve"> (структури даних) відіграють надзвичайно важливу роль в програмуванні, однак </w:t>
      </w:r>
      <w:r w:rsidRPr="002972CB">
        <w:rPr>
          <w:b/>
          <w:bCs/>
        </w:rPr>
        <w:t>це всього лиш набір об’єктів</w:t>
      </w:r>
      <w:r>
        <w:t xml:space="preserve">. Вони </w:t>
      </w:r>
      <w:r w:rsidRPr="002972CB">
        <w:rPr>
          <w:b/>
          <w:bCs/>
        </w:rPr>
        <w:t>зберігають дані по-різному</w:t>
      </w:r>
      <w:r>
        <w:t xml:space="preserve">, в списки, стеки, дерева… Незалежно від цього </w:t>
      </w:r>
      <w:r w:rsidRPr="002972CB">
        <w:rPr>
          <w:b/>
          <w:bCs/>
        </w:rPr>
        <w:t>потрібно</w:t>
      </w:r>
      <w:r>
        <w:t xml:space="preserve"> якось </w:t>
      </w:r>
      <w:r w:rsidRPr="002972CB">
        <w:rPr>
          <w:b/>
          <w:bCs/>
        </w:rPr>
        <w:t>отримати доступ</w:t>
      </w:r>
      <w:r>
        <w:t xml:space="preserve"> до елементів колекції із зовні, й </w:t>
      </w:r>
      <w:r w:rsidRPr="007F346A">
        <w:rPr>
          <w:b/>
          <w:bCs/>
        </w:rPr>
        <w:t>це</w:t>
      </w:r>
      <w:r>
        <w:t xml:space="preserve"> далеко </w:t>
      </w:r>
      <w:r w:rsidRPr="007F346A">
        <w:rPr>
          <w:b/>
          <w:bCs/>
        </w:rPr>
        <w:t>не</w:t>
      </w:r>
      <w:r>
        <w:t xml:space="preserve"> завжди </w:t>
      </w:r>
      <w:r w:rsidRPr="007F346A">
        <w:rPr>
          <w:b/>
          <w:bCs/>
        </w:rPr>
        <w:t>просто зробити.</w:t>
      </w:r>
      <w:r>
        <w:t xml:space="preserve"> </w:t>
      </w:r>
    </w:p>
    <w:p w14:paraId="4C734DCF" w14:textId="77777777" w:rsidR="009F60AB" w:rsidRDefault="009F60AB" w:rsidP="009F60AB">
      <w:r w:rsidRPr="00AA4E54">
        <w:rPr>
          <w:b/>
          <w:bCs/>
        </w:rPr>
        <w:t>Додаванн</w:t>
      </w:r>
      <w:r>
        <w:rPr>
          <w:b/>
          <w:bCs/>
        </w:rPr>
        <w:t>я</w:t>
      </w:r>
      <w:r w:rsidRPr="00AA4E54">
        <w:rPr>
          <w:b/>
          <w:bCs/>
        </w:rPr>
        <w:t xml:space="preserve"> </w:t>
      </w:r>
      <w:r>
        <w:t xml:space="preserve">складних </w:t>
      </w:r>
      <w:r w:rsidRPr="00AA4E54">
        <w:rPr>
          <w:b/>
          <w:bCs/>
        </w:rPr>
        <w:t>алгоритмів обходу</w:t>
      </w:r>
      <w:r>
        <w:t xml:space="preserve">, особливо, якщо їх декілька в </w:t>
      </w:r>
      <w:r w:rsidRPr="00AA4E54">
        <w:rPr>
          <w:b/>
          <w:bCs/>
        </w:rPr>
        <w:t xml:space="preserve">код </w:t>
      </w:r>
      <w:r w:rsidRPr="00AA4E54">
        <w:t>самої</w:t>
      </w:r>
      <w:r w:rsidRPr="00AA4E54">
        <w:rPr>
          <w:b/>
          <w:bCs/>
        </w:rPr>
        <w:t xml:space="preserve"> колекції</w:t>
      </w:r>
      <w:r>
        <w:t xml:space="preserve"> </w:t>
      </w:r>
      <w:r w:rsidRPr="00AA4E54">
        <w:rPr>
          <w:b/>
          <w:bCs/>
        </w:rPr>
        <w:t>негативно вплине</w:t>
      </w:r>
      <w:r>
        <w:t xml:space="preserve"> на оптимізацію. Та й </w:t>
      </w:r>
      <w:r w:rsidRPr="00AA4E54">
        <w:rPr>
          <w:b/>
          <w:bCs/>
        </w:rPr>
        <w:t>не завжди можливо модифікувати наявний код</w:t>
      </w:r>
      <w:r>
        <w:t xml:space="preserve"> (наприклад, якщо він міститься в закритій бібліотеці).</w:t>
      </w:r>
    </w:p>
    <w:p w14:paraId="7E7CE9F1" w14:textId="77777777" w:rsidR="009F60AB" w:rsidRDefault="009F60AB" w:rsidP="009F60AB">
      <w:pPr>
        <w:rPr>
          <w:b/>
          <w:bCs/>
        </w:rPr>
      </w:pPr>
      <w:r w:rsidRPr="006E7EE7">
        <w:rPr>
          <w:b/>
          <w:bCs/>
        </w:rPr>
        <w:t>Рішення</w:t>
      </w:r>
    </w:p>
    <w:p w14:paraId="1927CA66" w14:textId="77777777" w:rsidR="009F60AB" w:rsidRDefault="009F60AB" w:rsidP="009F60AB">
      <w:r>
        <w:t xml:space="preserve">Суть патерна Ітератор полягає в </w:t>
      </w:r>
      <w:r w:rsidRPr="00214546">
        <w:rPr>
          <w:b/>
          <w:bCs/>
        </w:rPr>
        <w:t>перенесенні поведінки, що відповідає за обхід</w:t>
      </w:r>
      <w:r>
        <w:t xml:space="preserve"> колекцій </w:t>
      </w:r>
      <w:r w:rsidRPr="00214546">
        <w:rPr>
          <w:b/>
          <w:bCs/>
        </w:rPr>
        <w:t>в</w:t>
      </w:r>
      <w:r>
        <w:t xml:space="preserve"> окремий об’єкт – </w:t>
      </w:r>
      <w:r w:rsidRPr="00214546">
        <w:rPr>
          <w:b/>
          <w:bCs/>
        </w:rPr>
        <w:t>ітератор</w:t>
      </w:r>
      <w:r>
        <w:t xml:space="preserve">. Цей об’єкт </w:t>
      </w:r>
      <w:r w:rsidRPr="006A5024">
        <w:rPr>
          <w:b/>
          <w:bCs/>
        </w:rPr>
        <w:t>інкапсулює</w:t>
      </w:r>
      <w:r>
        <w:t xml:space="preserve"> всі </w:t>
      </w:r>
      <w:r w:rsidRPr="006A5024">
        <w:rPr>
          <w:b/>
          <w:bCs/>
        </w:rPr>
        <w:t>подробиці</w:t>
      </w:r>
      <w:r>
        <w:t xml:space="preserve"> пов’язані з реалізацією алгоритму, надаючи </w:t>
      </w:r>
      <w:r w:rsidRPr="006A5024">
        <w:rPr>
          <w:b/>
          <w:bCs/>
        </w:rPr>
        <w:t>простий і зручний інтерфейс</w:t>
      </w:r>
      <w:r>
        <w:t xml:space="preserve"> взаємодії </w:t>
      </w:r>
      <w:r w:rsidRPr="006A5024">
        <w:rPr>
          <w:b/>
          <w:bCs/>
        </w:rPr>
        <w:t>для клієнтського коду</w:t>
      </w:r>
      <w:r>
        <w:t>.</w:t>
      </w:r>
    </w:p>
    <w:p w14:paraId="73E50420" w14:textId="005B5EC1" w:rsidR="009F60AB" w:rsidRDefault="009F60AB" w:rsidP="00A70211">
      <w:pPr>
        <w:keepNext/>
      </w:pPr>
      <w:r w:rsidRPr="00E32839">
        <w:lastRenderedPageBreak/>
        <w:t>Рис. 1</w:t>
      </w:r>
      <w:r w:rsidR="00E56D48">
        <w:t>5</w:t>
      </w:r>
      <w:r w:rsidRPr="00E32839">
        <w:t xml:space="preserve"> – Структура класів реалізації патерна </w:t>
      </w:r>
      <w:r>
        <w:t>Ітератор</w:t>
      </w:r>
    </w:p>
    <w:p w14:paraId="33DC2FF2" w14:textId="77777777" w:rsidR="009F60AB" w:rsidRPr="006E7EE7" w:rsidRDefault="009F60AB" w:rsidP="009F60AB">
      <w:r>
        <w:rPr>
          <w:noProof/>
        </w:rPr>
        <w:drawing>
          <wp:inline distT="0" distB="0" distL="0" distR="0" wp14:anchorId="496EE497" wp14:editId="78D1D7BD">
            <wp:extent cx="5216340" cy="2648607"/>
            <wp:effectExtent l="0" t="0" r="3810" b="0"/>
            <wp:docPr id="348381750" name="Рисунок 15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1750" name="Рисунок 15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44" cy="26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152F" w14:textId="31F64DDC" w:rsidR="009F60AB" w:rsidRPr="00D863AE" w:rsidRDefault="009F60AB" w:rsidP="00B240BF">
      <w:pPr>
        <w:pStyle w:val="2"/>
      </w:pPr>
      <w:bookmarkStart w:id="54" w:name="_Toc169546442"/>
      <w:bookmarkStart w:id="55" w:name="_Toc170297860"/>
      <w:bookmarkStart w:id="56" w:name="_Toc170795880"/>
      <w:r w:rsidRPr="00D863AE">
        <w:t>Посередник</w:t>
      </w:r>
      <w:bookmarkEnd w:id="54"/>
      <w:bookmarkEnd w:id="55"/>
      <w:bookmarkEnd w:id="56"/>
    </w:p>
    <w:p w14:paraId="19C15D61" w14:textId="77777777" w:rsidR="009F60AB" w:rsidRPr="00E32839" w:rsidRDefault="009F60AB" w:rsidP="009F60AB">
      <w:r w:rsidRPr="00E32839">
        <w:t xml:space="preserve">Посередник – це поведінковий шаблон, який </w:t>
      </w:r>
      <w:r w:rsidRPr="00E32839">
        <w:rPr>
          <w:b/>
          <w:bCs/>
        </w:rPr>
        <w:t>дозволяє зменшити хаотичні залежності між об'єктами</w:t>
      </w:r>
      <w:r w:rsidRPr="00E32839">
        <w:t>. Патерн змушує їх співпрацювати лише через об'єкт-посередник.</w:t>
      </w:r>
    </w:p>
    <w:p w14:paraId="2A2819A6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5F6CACC0" w14:textId="77777777" w:rsidR="009F60AB" w:rsidRPr="00E32839" w:rsidRDefault="009F60AB" w:rsidP="009F60AB">
      <w:r w:rsidRPr="00E32839">
        <w:t xml:space="preserve">Розглянемо приклад. </w:t>
      </w:r>
      <w:r w:rsidRPr="00E32839">
        <w:rPr>
          <w:b/>
          <w:bCs/>
        </w:rPr>
        <w:t>Діалогове вікно редагування профілю користувача</w:t>
      </w:r>
      <w:r w:rsidRPr="00E32839">
        <w:t xml:space="preserve">. Деякі </w:t>
      </w:r>
      <w:r w:rsidRPr="00E32839">
        <w:rPr>
          <w:b/>
          <w:bCs/>
        </w:rPr>
        <w:t>елементи форми можуть взаємодіяти з іншими</w:t>
      </w:r>
      <w:r w:rsidRPr="00E32839">
        <w:t xml:space="preserve">. Наприклад: вибір прапорця може відкрити приховане текстове поле для. Кнопка "Надіслати", має перевірити значення всіх полів перед збереженням даних. Тощо. </w:t>
      </w:r>
    </w:p>
    <w:p w14:paraId="672C2B79" w14:textId="77777777" w:rsidR="009F60AB" w:rsidRPr="00E32839" w:rsidRDefault="009F60AB" w:rsidP="009F60AB">
      <w:r w:rsidRPr="00E32839">
        <w:t xml:space="preserve">Реалізація цієї логіки в коді елементів форми, значно </w:t>
      </w:r>
      <w:r w:rsidRPr="00E32839">
        <w:rPr>
          <w:b/>
          <w:bCs/>
        </w:rPr>
        <w:t>ускладнює повторне використання класів цих елементів в інших формах програми</w:t>
      </w:r>
      <w:r w:rsidRPr="00E32839">
        <w:t xml:space="preserve">. Наприклад, не вдасться використати клас прапорця в іншій формі, тому що він пов'язаний з текстовим полем. </w:t>
      </w:r>
    </w:p>
    <w:p w14:paraId="248CA61D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42CD6241" w14:textId="77777777" w:rsidR="009F60AB" w:rsidRPr="00E32839" w:rsidRDefault="009F60AB" w:rsidP="009F60AB">
      <w:r w:rsidRPr="00E32839">
        <w:t xml:space="preserve">Патерн Посередник передбачає </w:t>
      </w:r>
      <w:r w:rsidRPr="00E32839">
        <w:rPr>
          <w:b/>
          <w:bCs/>
        </w:rPr>
        <w:t>припинення прямої взаємодії між компонентами, що надає їм незалежність одне від одного</w:t>
      </w:r>
      <w:r w:rsidRPr="00E32839">
        <w:t xml:space="preserve">. Ці </w:t>
      </w:r>
      <w:r w:rsidRPr="00E32839">
        <w:rPr>
          <w:b/>
          <w:bCs/>
        </w:rPr>
        <w:t>компоненти повинні співпрацювати опосередковано</w:t>
      </w:r>
      <w:r w:rsidRPr="00E32839">
        <w:t>, викликаючи спеціальний об'єкт-</w:t>
      </w:r>
      <w:r w:rsidRPr="00E32839">
        <w:lastRenderedPageBreak/>
        <w:t>медіатор, який перенаправляє виклики до відповідних компонентів. В результаті вони залежні лише від цього медіатора.</w:t>
      </w:r>
    </w:p>
    <w:p w14:paraId="5C3F2889" w14:textId="77777777" w:rsidR="009F60AB" w:rsidRPr="00E32839" w:rsidRDefault="009F60AB" w:rsidP="009F60AB">
      <w:r w:rsidRPr="00E32839">
        <w:t xml:space="preserve">У прикладі з діалоговим вікном в </w:t>
      </w:r>
      <w:r w:rsidRPr="00E32839">
        <w:rPr>
          <w:b/>
          <w:bCs/>
        </w:rPr>
        <w:t>ролі посередника може виступати сам клас вікна</w:t>
      </w:r>
      <w:r w:rsidRPr="00E32839">
        <w:t>, особливо зручно те, що скоріш за все він вже містить всі свої елементи.</w:t>
      </w:r>
    </w:p>
    <w:p w14:paraId="51C5CBF6" w14:textId="27EC0E3D" w:rsidR="009F60AB" w:rsidRPr="00E32839" w:rsidRDefault="009F60AB" w:rsidP="009F60AB">
      <w:pPr>
        <w:keepNext/>
      </w:pPr>
      <w:r w:rsidRPr="00E32839">
        <w:t>Рис. 1</w:t>
      </w:r>
      <w:r w:rsidR="00E56D48">
        <w:t>6</w:t>
      </w:r>
      <w:r w:rsidRPr="00E32839">
        <w:t xml:space="preserve"> – Структура класів реалізації патерна Посередник</w:t>
      </w:r>
    </w:p>
    <w:p w14:paraId="2C2E8AE3" w14:textId="77777777" w:rsidR="009F60AB" w:rsidRPr="005E3357" w:rsidRDefault="009F60AB" w:rsidP="009F60AB">
      <w:r>
        <w:rPr>
          <w:noProof/>
        </w:rPr>
        <w:drawing>
          <wp:inline distT="0" distB="0" distL="0" distR="0" wp14:anchorId="600CD77F" wp14:editId="6548EF78">
            <wp:extent cx="4142998" cy="2806262"/>
            <wp:effectExtent l="0" t="0" r="0" b="0"/>
            <wp:docPr id="728646413" name="Рисунок 16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46413" name="Рисунок 16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23" cy="281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FD3C" w14:textId="5ED93346" w:rsidR="009F60AB" w:rsidRPr="000D0F69" w:rsidRDefault="009F60AB" w:rsidP="00B240BF">
      <w:pPr>
        <w:pStyle w:val="2"/>
      </w:pPr>
      <w:bookmarkStart w:id="57" w:name="_Toc169546443"/>
      <w:bookmarkStart w:id="58" w:name="_Toc170297861"/>
      <w:bookmarkStart w:id="59" w:name="_Toc170795881"/>
      <w:r w:rsidRPr="000D0F69">
        <w:t>Знімок</w:t>
      </w:r>
      <w:bookmarkEnd w:id="57"/>
      <w:bookmarkEnd w:id="58"/>
      <w:bookmarkEnd w:id="59"/>
    </w:p>
    <w:p w14:paraId="7209A74F" w14:textId="77777777" w:rsidR="009F60AB" w:rsidRDefault="009F60AB" w:rsidP="009F60AB">
      <w:r>
        <w:t>Знімок –</w:t>
      </w:r>
      <w:r w:rsidRPr="00B04AC5">
        <w:t xml:space="preserve"> це поведінковий патерн</w:t>
      </w:r>
      <w:r>
        <w:t xml:space="preserve"> проєктування</w:t>
      </w:r>
      <w:r w:rsidRPr="00B04AC5">
        <w:t xml:space="preserve">, який дозволяє </w:t>
      </w:r>
      <w:r w:rsidRPr="00B04AC5">
        <w:rPr>
          <w:b/>
          <w:bCs/>
        </w:rPr>
        <w:t xml:space="preserve">зберігати та відновлювати </w:t>
      </w:r>
      <w:r w:rsidRPr="00B04AC5">
        <w:t>попередній</w:t>
      </w:r>
      <w:r w:rsidRPr="00B04AC5">
        <w:rPr>
          <w:b/>
          <w:bCs/>
        </w:rPr>
        <w:t xml:space="preserve"> стан об'єкта</w:t>
      </w:r>
      <w:r w:rsidRPr="00B04AC5">
        <w:t xml:space="preserve">, </w:t>
      </w:r>
      <w:r w:rsidRPr="00B04AC5">
        <w:rPr>
          <w:b/>
          <w:bCs/>
        </w:rPr>
        <w:t>не розкриваючи</w:t>
      </w:r>
      <w:r w:rsidRPr="00B04AC5">
        <w:t xml:space="preserve"> деталей його </w:t>
      </w:r>
      <w:r w:rsidRPr="00B04AC5">
        <w:rPr>
          <w:b/>
          <w:bCs/>
        </w:rPr>
        <w:t>реалізації</w:t>
      </w:r>
      <w:r w:rsidRPr="00B04AC5">
        <w:t>.</w:t>
      </w:r>
    </w:p>
    <w:p w14:paraId="77646A99" w14:textId="77777777" w:rsidR="009F60AB" w:rsidRDefault="009F60AB" w:rsidP="009F60AB">
      <w:pPr>
        <w:rPr>
          <w:b/>
          <w:bCs/>
        </w:rPr>
      </w:pPr>
      <w:r>
        <w:rPr>
          <w:b/>
          <w:bCs/>
        </w:rPr>
        <w:t>Проблема</w:t>
      </w:r>
    </w:p>
    <w:p w14:paraId="625A54CF" w14:textId="77777777" w:rsidR="009F60AB" w:rsidRDefault="009F60AB" w:rsidP="009F60AB">
      <w:r>
        <w:t xml:space="preserve">Знову приклад. </w:t>
      </w:r>
      <w:r w:rsidRPr="0046514C">
        <w:rPr>
          <w:b/>
          <w:bCs/>
        </w:rPr>
        <w:t>Текстовий редактор</w:t>
      </w:r>
      <w:r w:rsidRPr="0046514C">
        <w:t>.</w:t>
      </w:r>
      <w:r>
        <w:t xml:space="preserve"> До нього вирішено додати функцію </w:t>
      </w:r>
      <w:r w:rsidRPr="0046514C">
        <w:rPr>
          <w:b/>
          <w:bCs/>
        </w:rPr>
        <w:t>скасування дій</w:t>
      </w:r>
      <w:r>
        <w:rPr>
          <w:b/>
          <w:bCs/>
        </w:rPr>
        <w:t xml:space="preserve">. </w:t>
      </w:r>
      <w:r>
        <w:t xml:space="preserve">Для її реалізація </w:t>
      </w:r>
      <w:r w:rsidRPr="0046514C">
        <w:rPr>
          <w:b/>
          <w:bCs/>
        </w:rPr>
        <w:t>програма зберігає стан всіх об’єктів</w:t>
      </w:r>
      <w:r>
        <w:t xml:space="preserve"> перед кожною дію. При її скасування </w:t>
      </w:r>
      <w:r w:rsidRPr="0046514C">
        <w:rPr>
          <w:b/>
          <w:bCs/>
        </w:rPr>
        <w:t>об’єкти набувають попереднього стану</w:t>
      </w:r>
      <w:r w:rsidRPr="0046514C">
        <w:t>.</w:t>
      </w:r>
    </w:p>
    <w:p w14:paraId="3E747253" w14:textId="77777777" w:rsidR="009F60AB" w:rsidRPr="00704C1E" w:rsidRDefault="009F60AB" w:rsidP="009F60AB">
      <w:r>
        <w:t xml:space="preserve">Однак виникли проблеми. По-перше </w:t>
      </w:r>
      <w:r w:rsidRPr="00704C1E">
        <w:rPr>
          <w:b/>
          <w:bCs/>
        </w:rPr>
        <w:t>неможливо отримати доступ до приватних полів</w:t>
      </w:r>
      <w:r>
        <w:t xml:space="preserve"> об’єктів </w:t>
      </w:r>
      <w:r w:rsidRPr="00704C1E">
        <w:rPr>
          <w:b/>
          <w:bCs/>
        </w:rPr>
        <w:t>ззовні</w:t>
      </w:r>
      <w:r>
        <w:t xml:space="preserve">, а </w:t>
      </w:r>
      <w:r w:rsidRPr="00704C1E">
        <w:rPr>
          <w:b/>
          <w:bCs/>
        </w:rPr>
        <w:t>робити</w:t>
      </w:r>
      <w:r>
        <w:rPr>
          <w:b/>
          <w:bCs/>
        </w:rPr>
        <w:t xml:space="preserve"> їх публічними</w:t>
      </w:r>
      <w:r w:rsidRPr="00704C1E">
        <w:rPr>
          <w:b/>
          <w:bCs/>
        </w:rPr>
        <w:t xml:space="preserve"> небезпечно</w:t>
      </w:r>
      <w:r>
        <w:t>.</w:t>
      </w:r>
    </w:p>
    <w:p w14:paraId="1452ADED" w14:textId="77777777" w:rsidR="009F60AB" w:rsidRDefault="009F60AB" w:rsidP="00A70211">
      <w:pPr>
        <w:keepNext/>
        <w:rPr>
          <w:b/>
          <w:bCs/>
        </w:rPr>
      </w:pPr>
      <w:r>
        <w:rPr>
          <w:b/>
          <w:bCs/>
        </w:rPr>
        <w:t>Рішення</w:t>
      </w:r>
    </w:p>
    <w:p w14:paraId="42E7136C" w14:textId="77777777" w:rsidR="009F60AB" w:rsidRDefault="009F60AB" w:rsidP="009F60AB">
      <w:r>
        <w:t xml:space="preserve">Вся </w:t>
      </w:r>
      <w:r w:rsidRPr="00704C1E">
        <w:rPr>
          <w:b/>
          <w:bCs/>
        </w:rPr>
        <w:t>проблема в порушенні інкапсуляції</w:t>
      </w:r>
      <w:r>
        <w:t xml:space="preserve">. Шаблон Знімок вирішує її </w:t>
      </w:r>
      <w:r w:rsidRPr="007C0244">
        <w:rPr>
          <w:b/>
          <w:bCs/>
        </w:rPr>
        <w:t>передаючи функцію копіювання об’єкта йому самому</w:t>
      </w:r>
      <w:r>
        <w:t xml:space="preserve">. Самі </w:t>
      </w:r>
      <w:r w:rsidRPr="007C0244">
        <w:rPr>
          <w:b/>
          <w:bCs/>
        </w:rPr>
        <w:t>копії зберігаються в об’єктах</w:t>
      </w:r>
      <w:r>
        <w:rPr>
          <w:b/>
          <w:bCs/>
        </w:rPr>
        <w:t xml:space="preserve"> </w:t>
      </w:r>
      <w:r>
        <w:lastRenderedPageBreak/>
        <w:t xml:space="preserve">– </w:t>
      </w:r>
      <w:r w:rsidRPr="008A6727">
        <w:rPr>
          <w:b/>
          <w:bCs/>
        </w:rPr>
        <w:t>знімках</w:t>
      </w:r>
      <w:r>
        <w:t xml:space="preserve">, які є </w:t>
      </w:r>
      <w:r w:rsidRPr="008A6727">
        <w:rPr>
          <w:b/>
          <w:bCs/>
        </w:rPr>
        <w:t>вбудованими класами</w:t>
      </w:r>
      <w:r>
        <w:t xml:space="preserve"> відносно тих, чий стан зберігають. Ззовні </w:t>
      </w:r>
      <w:r w:rsidRPr="007C0244">
        <w:rPr>
          <w:b/>
          <w:bCs/>
        </w:rPr>
        <w:t>доступ</w:t>
      </w:r>
      <w:r>
        <w:t xml:space="preserve"> до цих об’єктів </w:t>
      </w:r>
      <w:r w:rsidRPr="007C0244">
        <w:rPr>
          <w:b/>
          <w:bCs/>
        </w:rPr>
        <w:t>обмежений інтерфейсом</w:t>
      </w:r>
      <w:r>
        <w:t xml:space="preserve">, що містить лише їх </w:t>
      </w:r>
      <w:r w:rsidRPr="007C0244">
        <w:rPr>
          <w:b/>
          <w:bCs/>
        </w:rPr>
        <w:t>метадані</w:t>
      </w:r>
      <w:r>
        <w:t>.</w:t>
      </w:r>
    </w:p>
    <w:p w14:paraId="35E0E429" w14:textId="77777777" w:rsidR="009F60AB" w:rsidRPr="00704C1E" w:rsidRDefault="009F60AB" w:rsidP="009F60AB">
      <w:r>
        <w:t xml:space="preserve">Ці знімки </w:t>
      </w:r>
      <w:r w:rsidRPr="007C0244">
        <w:rPr>
          <w:b/>
          <w:bCs/>
        </w:rPr>
        <w:t>зберігаються в</w:t>
      </w:r>
      <w:r>
        <w:t xml:space="preserve"> окремих об’єктах – </w:t>
      </w:r>
      <w:r w:rsidRPr="007C0244">
        <w:rPr>
          <w:b/>
          <w:bCs/>
        </w:rPr>
        <w:t>доглядачах</w:t>
      </w:r>
      <w:r>
        <w:t xml:space="preserve">. В нашому випадку такий </w:t>
      </w:r>
      <w:r w:rsidRPr="007C0244">
        <w:rPr>
          <w:b/>
          <w:bCs/>
        </w:rPr>
        <w:t>доглядач міститиме стек зі знімками всіх об’єктів</w:t>
      </w:r>
      <w:r>
        <w:t xml:space="preserve">. Для відновлення стану об’єкту потрібно лише </w:t>
      </w:r>
      <w:r w:rsidRPr="00E05E7F">
        <w:rPr>
          <w:b/>
          <w:bCs/>
        </w:rPr>
        <w:t>вибрати знімок</w:t>
      </w:r>
      <w:r>
        <w:t xml:space="preserve"> і </w:t>
      </w:r>
      <w:r w:rsidRPr="00E05E7F">
        <w:rPr>
          <w:b/>
          <w:bCs/>
        </w:rPr>
        <w:t>передати його</w:t>
      </w:r>
      <w:r>
        <w:t xml:space="preserve"> самому </w:t>
      </w:r>
      <w:r w:rsidRPr="00E05E7F">
        <w:rPr>
          <w:b/>
          <w:bCs/>
        </w:rPr>
        <w:t>об’єкту</w:t>
      </w:r>
      <w:r>
        <w:t>.</w:t>
      </w:r>
    </w:p>
    <w:p w14:paraId="34204E2D" w14:textId="52091FAC" w:rsidR="009F60AB" w:rsidRPr="00B04AC5" w:rsidRDefault="009F60AB" w:rsidP="009F60AB">
      <w:pPr>
        <w:keepNext/>
        <w:rPr>
          <w:lang w:val="en-US"/>
        </w:rPr>
      </w:pPr>
      <w:r w:rsidRPr="00E32839">
        <w:t>Рис. 1</w:t>
      </w:r>
      <w:r w:rsidR="00E56D48">
        <w:t>7</w:t>
      </w:r>
      <w:r w:rsidRPr="00E32839">
        <w:t xml:space="preserve"> – Структура класів реалізації патерна </w:t>
      </w:r>
      <w:r>
        <w:t>Знімок</w:t>
      </w:r>
    </w:p>
    <w:p w14:paraId="5663F3BB" w14:textId="2806E0E4" w:rsidR="009F60AB" w:rsidRPr="00B04AC5" w:rsidRDefault="009F60AB" w:rsidP="009F60AB">
      <w:pPr>
        <w:rPr>
          <w:lang w:val="en-US"/>
        </w:rPr>
      </w:pPr>
      <w:r>
        <w:rPr>
          <w:noProof/>
        </w:rPr>
        <w:drawing>
          <wp:inline distT="0" distB="0" distL="0" distR="0" wp14:anchorId="7F2DB24A" wp14:editId="3794DF57">
            <wp:extent cx="5934686" cy="1775637"/>
            <wp:effectExtent l="0" t="0" r="9525" b="0"/>
            <wp:docPr id="1580184941" name="Рисунок 17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4941" name="Рисунок 17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02" cy="17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F8A" w14:textId="2806E0E4" w:rsidR="009F60AB" w:rsidRPr="00F52063" w:rsidRDefault="009F60AB" w:rsidP="00B240BF">
      <w:pPr>
        <w:pStyle w:val="2"/>
      </w:pPr>
      <w:bookmarkStart w:id="60" w:name="_Toc169546444"/>
      <w:bookmarkStart w:id="61" w:name="_Toc170297862"/>
      <w:bookmarkStart w:id="62" w:name="_Toc170795882"/>
      <w:r w:rsidRPr="00F52063">
        <w:t>Стан</w:t>
      </w:r>
      <w:bookmarkEnd w:id="60"/>
      <w:bookmarkEnd w:id="61"/>
      <w:bookmarkEnd w:id="62"/>
    </w:p>
    <w:p w14:paraId="774E9C78" w14:textId="77777777" w:rsidR="009F60AB" w:rsidRPr="00E32839" w:rsidRDefault="009F60AB" w:rsidP="009F60AB">
      <w:pPr>
        <w:widowControl w:val="0"/>
      </w:pPr>
      <w:r w:rsidRPr="00E32839">
        <w:t xml:space="preserve">Стан - це поведінковий патерн </w:t>
      </w:r>
      <w:r>
        <w:t>проєкт</w:t>
      </w:r>
      <w:r w:rsidRPr="00E32839">
        <w:t xml:space="preserve">ування, який </w:t>
      </w:r>
      <w:r w:rsidRPr="00E32839">
        <w:rPr>
          <w:b/>
          <w:bCs/>
        </w:rPr>
        <w:t>дозволяє об'єкту змінювати свою поведінку, при зміні внутрішнього стану</w:t>
      </w:r>
      <w:r w:rsidRPr="00E32839">
        <w:t>. Немовби об'єкт змінив свій клас.</w:t>
      </w:r>
    </w:p>
    <w:p w14:paraId="1DD5918B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253D5558" w14:textId="77777777" w:rsidR="009F60AB" w:rsidRPr="00E32839" w:rsidRDefault="009F60AB" w:rsidP="009F60AB">
      <w:r w:rsidRPr="00E32839">
        <w:t xml:space="preserve">Ідея шаблону пов’язана із концепцією </w:t>
      </w:r>
      <w:r w:rsidRPr="00E32839">
        <w:rPr>
          <w:b/>
          <w:bCs/>
        </w:rPr>
        <w:t>кінцевого автомата</w:t>
      </w:r>
      <w:r w:rsidRPr="00E32839">
        <w:t>.</w:t>
      </w:r>
    </w:p>
    <w:p w14:paraId="3CFFCE43" w14:textId="77777777" w:rsidR="009F60AB" w:rsidRPr="00E32839" w:rsidRDefault="009F60AB" w:rsidP="009F60AB">
      <w:r w:rsidRPr="00E32839">
        <w:t xml:space="preserve">В будь-який момент часу існує </w:t>
      </w:r>
      <w:r w:rsidRPr="00E32839">
        <w:rPr>
          <w:b/>
          <w:bCs/>
        </w:rPr>
        <w:t>скінченна кількість станів</w:t>
      </w:r>
      <w:r w:rsidRPr="00E32839">
        <w:t xml:space="preserve">, в яких може перебувати програма. У кожному з них </w:t>
      </w:r>
      <w:r w:rsidRPr="00E32839">
        <w:rPr>
          <w:b/>
          <w:bCs/>
        </w:rPr>
        <w:t>програма поводиться по-різному</w:t>
      </w:r>
      <w:r w:rsidRPr="00E32839">
        <w:t xml:space="preserve">, і її можна </w:t>
      </w:r>
      <w:r w:rsidRPr="00E32839">
        <w:rPr>
          <w:b/>
          <w:bCs/>
        </w:rPr>
        <w:t>миттєво переключити з одного стану</w:t>
      </w:r>
      <w:r w:rsidRPr="00E32839">
        <w:t xml:space="preserve"> в інший.  Однак існують правила зміни станів – </w:t>
      </w:r>
      <w:r w:rsidRPr="00E32839">
        <w:rPr>
          <w:b/>
          <w:bCs/>
        </w:rPr>
        <w:t>переходи</w:t>
      </w:r>
      <w:r w:rsidRPr="00E32839">
        <w:t>, вони також скінченні й наперед визначені.</w:t>
      </w:r>
    </w:p>
    <w:p w14:paraId="3C98AA25" w14:textId="77777777" w:rsidR="009F60AB" w:rsidRPr="00E32839" w:rsidRDefault="009F60AB" w:rsidP="009F60AB">
      <w:pPr>
        <w:keepNext/>
        <w:rPr>
          <w:b/>
          <w:bCs/>
        </w:rPr>
      </w:pPr>
      <w:r w:rsidRPr="00E32839">
        <w:rPr>
          <w:b/>
          <w:bCs/>
        </w:rPr>
        <w:t>Рішення</w:t>
      </w:r>
    </w:p>
    <w:p w14:paraId="47C4240F" w14:textId="77777777" w:rsidR="009F60AB" w:rsidRPr="00E32839" w:rsidRDefault="009F60AB" w:rsidP="009F60AB">
      <w:r w:rsidRPr="00E32839">
        <w:t xml:space="preserve">Патерн Стан передбачає </w:t>
      </w:r>
      <w:r w:rsidRPr="00E32839">
        <w:rPr>
          <w:b/>
          <w:bCs/>
        </w:rPr>
        <w:t>створення нових класів для всіх можливих станів об'єкта</w:t>
      </w:r>
      <w:r w:rsidRPr="00E32839">
        <w:t xml:space="preserve"> з усією специфічною для цих станів поведінкою.</w:t>
      </w:r>
    </w:p>
    <w:p w14:paraId="4AA82C64" w14:textId="77777777" w:rsidR="009F60AB" w:rsidRPr="00E32839" w:rsidRDefault="009F60AB" w:rsidP="009F60AB">
      <w:pPr>
        <w:keepNext/>
      </w:pPr>
      <w:r w:rsidRPr="00E32839">
        <w:rPr>
          <w:b/>
          <w:bCs/>
        </w:rPr>
        <w:t>Вихідний об’єкт</w:t>
      </w:r>
      <w:r w:rsidRPr="00E32839">
        <w:t xml:space="preserve">, який називається контекстом, зберігає </w:t>
      </w:r>
      <w:r w:rsidRPr="00E32839">
        <w:rPr>
          <w:b/>
          <w:bCs/>
        </w:rPr>
        <w:t>посилання на один з об'єктів стану</w:t>
      </w:r>
      <w:r w:rsidRPr="00E32839">
        <w:t xml:space="preserve">, який представляє його поточний стан, і делегує йому всю, пов'язану </w:t>
      </w:r>
      <w:r w:rsidRPr="00E32839">
        <w:lastRenderedPageBreak/>
        <w:t xml:space="preserve">зі станом, цьому об'єкту роботу. </w:t>
      </w:r>
      <w:r w:rsidRPr="00E32839">
        <w:rPr>
          <w:b/>
          <w:bCs/>
        </w:rPr>
        <w:t>Для переведення контексту в інший стан достатньо замінити активний об'єкт стану іншим</w:t>
      </w:r>
      <w:r w:rsidRPr="00E32839">
        <w:t xml:space="preserve">. </w:t>
      </w:r>
    </w:p>
    <w:p w14:paraId="2E38C74A" w14:textId="6D30E9A2" w:rsidR="009F60AB" w:rsidRPr="00E32839" w:rsidRDefault="009F60AB" w:rsidP="009F60AB">
      <w:pPr>
        <w:keepNext/>
      </w:pPr>
      <w:r w:rsidRPr="00E32839">
        <w:t>Рис. 1</w:t>
      </w:r>
      <w:r w:rsidR="00E56D48">
        <w:t>8</w:t>
      </w:r>
      <w:r w:rsidRPr="00E32839">
        <w:t xml:space="preserve"> – Структура класів реалізації патерна Стан</w:t>
      </w:r>
    </w:p>
    <w:p w14:paraId="53422B9D" w14:textId="77777777" w:rsidR="009F60AB" w:rsidRPr="00E32839" w:rsidRDefault="009F60AB" w:rsidP="009F60AB">
      <w:r>
        <w:rPr>
          <w:noProof/>
        </w:rPr>
        <w:drawing>
          <wp:inline distT="0" distB="0" distL="0" distR="0" wp14:anchorId="6C73D014" wp14:editId="00E04A73">
            <wp:extent cx="4008475" cy="2881635"/>
            <wp:effectExtent l="0" t="0" r="0" b="0"/>
            <wp:docPr id="1703325846" name="Рисунок 19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5846" name="Рисунок 19" descr="Зображення, що містить текст, знімок екрана, схема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05" cy="29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F5AF" w14:textId="6C2A6B9E" w:rsidR="009F60AB" w:rsidRPr="00F52063" w:rsidRDefault="009F60AB" w:rsidP="00B240BF">
      <w:pPr>
        <w:pStyle w:val="2"/>
      </w:pPr>
      <w:bookmarkStart w:id="63" w:name="_Toc169546445"/>
      <w:bookmarkStart w:id="64" w:name="_Toc170297863"/>
      <w:bookmarkStart w:id="65" w:name="_Toc170795883"/>
      <w:r w:rsidRPr="00F52063">
        <w:t>Стратегія</w:t>
      </w:r>
      <w:bookmarkEnd w:id="63"/>
      <w:bookmarkEnd w:id="64"/>
      <w:bookmarkEnd w:id="65"/>
    </w:p>
    <w:p w14:paraId="29D117A3" w14:textId="77777777" w:rsidR="009F60AB" w:rsidRPr="00E32839" w:rsidRDefault="009F60AB" w:rsidP="009F60AB">
      <w:r w:rsidRPr="00E32839">
        <w:t xml:space="preserve">Стратегія – це поведінковий патерн, який дозволяє помістити </w:t>
      </w:r>
      <w:r w:rsidRPr="00E32839">
        <w:rPr>
          <w:b/>
          <w:bCs/>
        </w:rPr>
        <w:t>сімейство алгоритмів, в окремі класи</w:t>
      </w:r>
      <w:r w:rsidRPr="00E32839">
        <w:t xml:space="preserve"> і </w:t>
      </w:r>
      <w:r w:rsidRPr="00E32839">
        <w:rPr>
          <w:b/>
          <w:bCs/>
        </w:rPr>
        <w:t>зробити</w:t>
      </w:r>
      <w:r w:rsidRPr="00E32839">
        <w:t xml:space="preserve"> їх </w:t>
      </w:r>
      <w:r w:rsidRPr="00E32839">
        <w:rPr>
          <w:b/>
          <w:bCs/>
        </w:rPr>
        <w:t>об'єкти взаємозамінними</w:t>
      </w:r>
      <w:r w:rsidRPr="00E32839">
        <w:t>.</w:t>
      </w:r>
    </w:p>
    <w:p w14:paraId="5584929E" w14:textId="77777777" w:rsidR="009F60AB" w:rsidRPr="00E32839" w:rsidRDefault="009F60AB" w:rsidP="009F60AB">
      <w:pPr>
        <w:keepNext/>
        <w:rPr>
          <w:b/>
          <w:bCs/>
        </w:rPr>
      </w:pPr>
      <w:r w:rsidRPr="00E32839">
        <w:rPr>
          <w:b/>
          <w:bCs/>
        </w:rPr>
        <w:t>Проблема</w:t>
      </w:r>
    </w:p>
    <w:p w14:paraId="59F99F66" w14:textId="77777777" w:rsidR="009F60AB" w:rsidRPr="00E32839" w:rsidRDefault="009F60AB" w:rsidP="009F60AB">
      <w:r w:rsidRPr="00E32839">
        <w:t xml:space="preserve">Приклад. </w:t>
      </w:r>
      <w:r w:rsidRPr="00E32839">
        <w:rPr>
          <w:b/>
          <w:bCs/>
        </w:rPr>
        <w:t>Навігатор</w:t>
      </w:r>
      <w:r w:rsidRPr="00E32839">
        <w:t>, який прокладає маршрут між 2-ма точками через дороги (</w:t>
      </w:r>
      <w:r w:rsidRPr="00E32839">
        <w:rPr>
          <w:b/>
          <w:bCs/>
        </w:rPr>
        <w:t>для автомобілів</w:t>
      </w:r>
      <w:r w:rsidRPr="00E32839">
        <w:t xml:space="preserve">). До програми з часом додали </w:t>
      </w:r>
      <w:r w:rsidRPr="00E32839">
        <w:rPr>
          <w:b/>
          <w:bCs/>
        </w:rPr>
        <w:t>прокладання маршруту для велосипедистів, пішоходів, туристів</w:t>
      </w:r>
      <w:r w:rsidRPr="00E32839">
        <w:t xml:space="preserve"> (через визначні місця). Кожна </w:t>
      </w:r>
      <w:r w:rsidRPr="00E32839">
        <w:rPr>
          <w:b/>
          <w:bCs/>
        </w:rPr>
        <w:t>нова функція істотно ускладнювала код</w:t>
      </w:r>
      <w:r w:rsidRPr="00E32839">
        <w:t>, спричиняючи численні помилки й істотно здорожуючи подальшу підтримку й розширення застосунку.</w:t>
      </w:r>
    </w:p>
    <w:p w14:paraId="5864EA63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3280CC1B" w14:textId="77777777" w:rsidR="009F60AB" w:rsidRPr="00E32839" w:rsidRDefault="009F60AB" w:rsidP="009F60AB">
      <w:r w:rsidRPr="00E32839">
        <w:t xml:space="preserve">Патерн Стратегія </w:t>
      </w:r>
      <w:r w:rsidRPr="00E32839">
        <w:rPr>
          <w:b/>
          <w:bCs/>
        </w:rPr>
        <w:t>перетворює клас</w:t>
      </w:r>
      <w:r w:rsidRPr="00E32839">
        <w:t xml:space="preserve">, що виконує певну дію в різний спосіб </w:t>
      </w:r>
      <w:r w:rsidRPr="00E32839">
        <w:rPr>
          <w:b/>
          <w:bCs/>
        </w:rPr>
        <w:t>на набір об’єктів – стратегій</w:t>
      </w:r>
      <w:r w:rsidRPr="00E32839">
        <w:t xml:space="preserve">, що виконують цю дію кожен своїм шляхом. Оригінальний клас – </w:t>
      </w:r>
      <w:r w:rsidRPr="00E32839">
        <w:rPr>
          <w:b/>
          <w:bCs/>
        </w:rPr>
        <w:t xml:space="preserve">контекст містить посилання на </w:t>
      </w:r>
      <w:r w:rsidRPr="00E32839">
        <w:t xml:space="preserve">певну, вибрану ззовні </w:t>
      </w:r>
      <w:r w:rsidRPr="00E32839">
        <w:rPr>
          <w:b/>
          <w:bCs/>
        </w:rPr>
        <w:t>стратегію</w:t>
      </w:r>
      <w:r w:rsidRPr="00E32839">
        <w:t>. Тобто контекст не обирає стратегію, не містить інформації про те, які є стратегії тощо.</w:t>
      </w:r>
    </w:p>
    <w:p w14:paraId="1222F01E" w14:textId="77777777" w:rsidR="009F60AB" w:rsidRPr="00E32839" w:rsidRDefault="009F60AB" w:rsidP="009F60AB">
      <w:r w:rsidRPr="00E32839">
        <w:lastRenderedPageBreak/>
        <w:t xml:space="preserve">В наведеному прикладі кожна </w:t>
      </w:r>
      <w:r w:rsidRPr="00E32839">
        <w:rPr>
          <w:b/>
          <w:bCs/>
        </w:rPr>
        <w:t>стратегія повинна містити</w:t>
      </w:r>
      <w:r w:rsidRPr="00E32839">
        <w:t xml:space="preserve"> один </w:t>
      </w:r>
      <w:r w:rsidRPr="00E32839">
        <w:rPr>
          <w:b/>
          <w:bCs/>
        </w:rPr>
        <w:t>метод прокладання маршруту</w:t>
      </w:r>
      <w:r w:rsidRPr="00E32839">
        <w:t xml:space="preserve">. </w:t>
      </w:r>
      <w:r w:rsidRPr="00E32839">
        <w:rPr>
          <w:b/>
          <w:bCs/>
        </w:rPr>
        <w:t>Клієнтський код повинен обрати стратегію</w:t>
      </w:r>
      <w:r w:rsidRPr="00E32839">
        <w:t xml:space="preserve"> й </w:t>
      </w:r>
      <w:r w:rsidRPr="00E32839">
        <w:rPr>
          <w:b/>
          <w:bCs/>
        </w:rPr>
        <w:t>передати її контексту</w:t>
      </w:r>
      <w:r w:rsidRPr="00E32839">
        <w:t xml:space="preserve"> – навігатору для побудови потрібного йому шляху.</w:t>
      </w:r>
    </w:p>
    <w:p w14:paraId="18059BCC" w14:textId="548BA356" w:rsidR="009F60AB" w:rsidRPr="00E32839" w:rsidRDefault="009F60AB" w:rsidP="009F60AB">
      <w:pPr>
        <w:keepNext/>
      </w:pPr>
      <w:r w:rsidRPr="00E32839">
        <w:t>Рис. 1</w:t>
      </w:r>
      <w:r w:rsidR="00E56D48">
        <w:t>9</w:t>
      </w:r>
      <w:r w:rsidRPr="00E32839">
        <w:t xml:space="preserve"> – Структура класів реалізації патерна Стратегія</w:t>
      </w:r>
    </w:p>
    <w:p w14:paraId="2A36A466" w14:textId="77777777" w:rsidR="009F60AB" w:rsidRPr="00E32839" w:rsidRDefault="009F60AB" w:rsidP="009F60AB">
      <w:r>
        <w:rPr>
          <w:noProof/>
        </w:rPr>
        <w:drawing>
          <wp:inline distT="0" distB="0" distL="0" distR="0" wp14:anchorId="240805CB" wp14:editId="00741899">
            <wp:extent cx="4298010" cy="2307265"/>
            <wp:effectExtent l="0" t="0" r="7620" b="0"/>
            <wp:docPr id="930381166" name="Рисунок 20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1166" name="Рисунок 20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89" cy="23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94E1" w14:textId="16B9ECD9" w:rsidR="009F60AB" w:rsidRPr="00F52063" w:rsidRDefault="009F60AB" w:rsidP="00B240BF">
      <w:pPr>
        <w:pStyle w:val="2"/>
      </w:pPr>
      <w:bookmarkStart w:id="66" w:name="_Toc169546446"/>
      <w:bookmarkStart w:id="67" w:name="_Toc170297864"/>
      <w:bookmarkStart w:id="68" w:name="_Toc170795884"/>
      <w:r w:rsidRPr="00F52063">
        <w:t>Шаблонний метод</w:t>
      </w:r>
      <w:bookmarkEnd w:id="66"/>
      <w:bookmarkEnd w:id="67"/>
      <w:bookmarkEnd w:id="68"/>
    </w:p>
    <w:p w14:paraId="74553B93" w14:textId="77777777" w:rsidR="009F60AB" w:rsidRPr="00E32839" w:rsidRDefault="009F60AB" w:rsidP="009F60AB">
      <w:r w:rsidRPr="00E32839">
        <w:t xml:space="preserve">Шаблонний метод - це поведінковий </w:t>
      </w:r>
      <w:r>
        <w:t xml:space="preserve">патерн </w:t>
      </w:r>
      <w:r w:rsidRPr="00E32839">
        <w:t>про</w:t>
      </w:r>
      <w:r>
        <w:t>є</w:t>
      </w:r>
      <w:r w:rsidRPr="00E32839">
        <w:t xml:space="preserve">ктування, який </w:t>
      </w:r>
      <w:r w:rsidRPr="00A56C35">
        <w:rPr>
          <w:b/>
          <w:bCs/>
        </w:rPr>
        <w:t>визначає скелет алгоритму</w:t>
      </w:r>
      <w:r w:rsidRPr="00E32839">
        <w:t xml:space="preserve"> в суперкласі, але </w:t>
      </w:r>
      <w:r w:rsidRPr="00A56C35">
        <w:rPr>
          <w:b/>
          <w:bCs/>
        </w:rPr>
        <w:t>дозволяє</w:t>
      </w:r>
      <w:r w:rsidRPr="00E32839">
        <w:t xml:space="preserve"> підкласам </w:t>
      </w:r>
      <w:r w:rsidRPr="00A56C35">
        <w:rPr>
          <w:b/>
          <w:bCs/>
        </w:rPr>
        <w:t>перевизначати окремі кроки алгоритму без зміни його структури</w:t>
      </w:r>
      <w:r w:rsidRPr="00E32839">
        <w:t>.</w:t>
      </w:r>
    </w:p>
    <w:p w14:paraId="04DB6D51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Проблема</w:t>
      </w:r>
    </w:p>
    <w:p w14:paraId="70FD7A17" w14:textId="77777777" w:rsidR="009F60AB" w:rsidRDefault="009F60AB" w:rsidP="009F60AB">
      <w:r w:rsidRPr="00E32839">
        <w:t xml:space="preserve">Черговий приклад. </w:t>
      </w:r>
      <w:r w:rsidRPr="00A56C35">
        <w:rPr>
          <w:b/>
          <w:bCs/>
        </w:rPr>
        <w:t>Додаток для інтелектуального аналізу даних в документах</w:t>
      </w:r>
      <w:r>
        <w:t xml:space="preserve">. Користувачі надають програмі </w:t>
      </w:r>
      <w:r w:rsidRPr="00A56C35">
        <w:rPr>
          <w:b/>
          <w:bCs/>
        </w:rPr>
        <w:t xml:space="preserve">документи в різних форматах </w:t>
      </w:r>
      <w:r>
        <w:t xml:space="preserve">(PDF, DOC, CSV), витягти з них значущі </w:t>
      </w:r>
      <w:r w:rsidRPr="00A56C35">
        <w:rPr>
          <w:b/>
          <w:bCs/>
        </w:rPr>
        <w:t>дані в єдиному форматі</w:t>
      </w:r>
      <w:r>
        <w:t>.</w:t>
      </w:r>
    </w:p>
    <w:p w14:paraId="4741B100" w14:textId="77777777" w:rsidR="009F60AB" w:rsidRDefault="009F60AB" w:rsidP="009F60AB">
      <w:r w:rsidRPr="00BF0CBD">
        <w:rPr>
          <w:b/>
          <w:bCs/>
        </w:rPr>
        <w:t>Класи</w:t>
      </w:r>
      <w:r>
        <w:t xml:space="preserve"> для роботи з всіма типами даних </w:t>
      </w:r>
      <w:r w:rsidRPr="00BF0CBD">
        <w:rPr>
          <w:b/>
          <w:bCs/>
        </w:rPr>
        <w:t xml:space="preserve">мають код, який відрізняється лише </w:t>
      </w:r>
      <w:r w:rsidRPr="00BF0CBD">
        <w:t>тією</w:t>
      </w:r>
      <w:r w:rsidRPr="00BF0CBD">
        <w:rPr>
          <w:b/>
          <w:bCs/>
        </w:rPr>
        <w:t xml:space="preserve"> частиною</w:t>
      </w:r>
      <w:r>
        <w:t xml:space="preserve">, яка безпосередньо стосується особливостей роботи з певним форматом файлу, що оброляється. Тож було б зручно </w:t>
      </w:r>
      <w:r w:rsidRPr="00365A2F">
        <w:rPr>
          <w:b/>
          <w:bCs/>
        </w:rPr>
        <w:t>звести</w:t>
      </w:r>
      <w:r>
        <w:t xml:space="preserve"> </w:t>
      </w:r>
      <w:r w:rsidRPr="00365A2F">
        <w:rPr>
          <w:b/>
          <w:bCs/>
        </w:rPr>
        <w:t>їх до</w:t>
      </w:r>
      <w:r>
        <w:t xml:space="preserve"> </w:t>
      </w:r>
      <w:r w:rsidRPr="00365A2F">
        <w:rPr>
          <w:b/>
          <w:bCs/>
        </w:rPr>
        <w:t>підкласів єдиного суперкласу</w:t>
      </w:r>
      <w:r>
        <w:t>.</w:t>
      </w:r>
    </w:p>
    <w:p w14:paraId="3E303587" w14:textId="77777777" w:rsidR="009F60AB" w:rsidRPr="00E32839" w:rsidRDefault="009F60AB" w:rsidP="009F60AB">
      <w:pPr>
        <w:rPr>
          <w:b/>
          <w:bCs/>
        </w:rPr>
      </w:pPr>
      <w:r w:rsidRPr="00E32839">
        <w:rPr>
          <w:b/>
          <w:bCs/>
        </w:rPr>
        <w:t>Рішення</w:t>
      </w:r>
    </w:p>
    <w:p w14:paraId="5A823E6E" w14:textId="77777777" w:rsidR="009F60AB" w:rsidRDefault="009F60AB" w:rsidP="009F60AB">
      <w:r>
        <w:t xml:space="preserve">Шаблонний метод пропонує </w:t>
      </w:r>
      <w:r w:rsidRPr="005B083C">
        <w:rPr>
          <w:b/>
          <w:bCs/>
        </w:rPr>
        <w:t>поділити алгоритм на кроки</w:t>
      </w:r>
      <w:r>
        <w:t xml:space="preserve">, представлені окремими методами, які викликаються в </w:t>
      </w:r>
      <w:r w:rsidRPr="009E32BC">
        <w:rPr>
          <w:b/>
          <w:bCs/>
        </w:rPr>
        <w:t>шаблонному методі</w:t>
      </w:r>
      <w:r>
        <w:t xml:space="preserve">. Таким чином можна </w:t>
      </w:r>
      <w:r>
        <w:lastRenderedPageBreak/>
        <w:t xml:space="preserve">створювати </w:t>
      </w:r>
      <w:r w:rsidRPr="009E32BC">
        <w:rPr>
          <w:b/>
          <w:bCs/>
        </w:rPr>
        <w:t>дочірні</w:t>
      </w:r>
      <w:r>
        <w:t xml:space="preserve"> для поточного </w:t>
      </w:r>
      <w:r w:rsidRPr="009E32BC">
        <w:rPr>
          <w:b/>
          <w:bCs/>
        </w:rPr>
        <w:t>класи</w:t>
      </w:r>
      <w:r>
        <w:t xml:space="preserve">, в яких </w:t>
      </w:r>
      <w:r w:rsidRPr="009E32BC">
        <w:rPr>
          <w:b/>
          <w:bCs/>
        </w:rPr>
        <w:t>будуть</w:t>
      </w:r>
      <w:r>
        <w:t xml:space="preserve"> </w:t>
      </w:r>
      <w:r w:rsidRPr="009E32BC">
        <w:rPr>
          <w:b/>
          <w:bCs/>
        </w:rPr>
        <w:t>перевизначитися лише певні кроки</w:t>
      </w:r>
      <w:r>
        <w:t xml:space="preserve">. </w:t>
      </w:r>
    </w:p>
    <w:p w14:paraId="51A1D940" w14:textId="77777777" w:rsidR="009F60AB" w:rsidRPr="00E32839" w:rsidRDefault="009F60AB" w:rsidP="009F60AB">
      <w:r>
        <w:t xml:space="preserve">В нашому прикладі ми можемо створити </w:t>
      </w:r>
      <w:r w:rsidRPr="009E32BC">
        <w:rPr>
          <w:b/>
          <w:bCs/>
        </w:rPr>
        <w:t>клас. що містит</w:t>
      </w:r>
      <w:r>
        <w:rPr>
          <w:b/>
          <w:bCs/>
        </w:rPr>
        <w:t>ь</w:t>
      </w:r>
      <w:r w:rsidRPr="009E32BC">
        <w:rPr>
          <w:b/>
          <w:bCs/>
        </w:rPr>
        <w:t xml:space="preserve"> всі етапи аналізу даних, крім специфічних</w:t>
      </w:r>
      <w:r>
        <w:t xml:space="preserve"> для різних форматів файлів. В той час як ці специфічні кроки можна помістити в </w:t>
      </w:r>
      <w:r w:rsidRPr="00DF503B">
        <w:rPr>
          <w:b/>
          <w:bCs/>
        </w:rPr>
        <w:t xml:space="preserve">абстрактні методи, які </w:t>
      </w:r>
      <w:r>
        <w:rPr>
          <w:b/>
          <w:bCs/>
        </w:rPr>
        <w:t xml:space="preserve">буде </w:t>
      </w:r>
      <w:r w:rsidRPr="00DF503B">
        <w:rPr>
          <w:b/>
          <w:bCs/>
        </w:rPr>
        <w:t>перевизнач</w:t>
      </w:r>
      <w:r>
        <w:rPr>
          <w:b/>
          <w:bCs/>
        </w:rPr>
        <w:t>ено</w:t>
      </w:r>
      <w:r>
        <w:t xml:space="preserve"> в конкретних дочірніх класах.</w:t>
      </w:r>
    </w:p>
    <w:p w14:paraId="46C9698C" w14:textId="0EEC8936" w:rsidR="009F60AB" w:rsidRPr="00EE2884" w:rsidRDefault="009F60AB" w:rsidP="009F60AB">
      <w:pPr>
        <w:keepNext/>
      </w:pPr>
      <w:r w:rsidRPr="00E32839">
        <w:t xml:space="preserve">Рис. </w:t>
      </w:r>
      <w:r w:rsidR="00E56D48">
        <w:t>20</w:t>
      </w:r>
      <w:r w:rsidRPr="00E32839">
        <w:t xml:space="preserve"> – Структура класів реалізації патерна </w:t>
      </w:r>
      <w:r>
        <w:t>Шаблонний метод</w:t>
      </w:r>
    </w:p>
    <w:p w14:paraId="37E307B6" w14:textId="77777777" w:rsidR="009F60AB" w:rsidRPr="008D2633" w:rsidRDefault="009F60AB" w:rsidP="009F60AB">
      <w:pPr>
        <w:rPr>
          <w:lang w:val="en-US"/>
        </w:rPr>
      </w:pPr>
      <w:r>
        <w:rPr>
          <w:noProof/>
        </w:rPr>
        <w:drawing>
          <wp:inline distT="0" distB="0" distL="0" distR="0" wp14:anchorId="539E1220" wp14:editId="15E9BBCA">
            <wp:extent cx="4333661" cy="2333297"/>
            <wp:effectExtent l="0" t="0" r="0" b="0"/>
            <wp:docPr id="1159549597" name="Рисунок 2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49597" name="Рисунок 21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698" cy="23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A185" w14:textId="24BF143A" w:rsidR="009F60AB" w:rsidRPr="00F52063" w:rsidRDefault="009F60AB" w:rsidP="00B240BF">
      <w:pPr>
        <w:pStyle w:val="2"/>
      </w:pPr>
      <w:bookmarkStart w:id="69" w:name="_Toc169546447"/>
      <w:bookmarkStart w:id="70" w:name="_Toc170297865"/>
      <w:bookmarkStart w:id="71" w:name="_Toc170795885"/>
      <w:r w:rsidRPr="00F52063">
        <w:t>Відвідувач</w:t>
      </w:r>
      <w:bookmarkEnd w:id="69"/>
      <w:bookmarkEnd w:id="70"/>
      <w:bookmarkEnd w:id="71"/>
    </w:p>
    <w:p w14:paraId="22601AF9" w14:textId="77777777" w:rsidR="009F60AB" w:rsidRPr="00E32839" w:rsidRDefault="009F60AB" w:rsidP="009F60AB">
      <w:r w:rsidRPr="00E32839">
        <w:t xml:space="preserve">Відвідувач – це поведінковий шаблон проєктування, який дозволяє </w:t>
      </w:r>
      <w:r w:rsidRPr="00E32839">
        <w:rPr>
          <w:b/>
          <w:bCs/>
        </w:rPr>
        <w:t>відокремити алгоритми від об'єктів, на яких вони працюють</w:t>
      </w:r>
      <w:r w:rsidRPr="00E32839">
        <w:t>.</w:t>
      </w:r>
    </w:p>
    <w:p w14:paraId="5BF78A03" w14:textId="77777777" w:rsidR="009F60AB" w:rsidRPr="00E32839" w:rsidRDefault="009F60AB" w:rsidP="009F60AB">
      <w:pPr>
        <w:keepNext/>
        <w:rPr>
          <w:b/>
          <w:bCs/>
        </w:rPr>
      </w:pPr>
      <w:r w:rsidRPr="00E32839">
        <w:rPr>
          <w:b/>
          <w:bCs/>
        </w:rPr>
        <w:t>Проблема</w:t>
      </w:r>
    </w:p>
    <w:p w14:paraId="427680D6" w14:textId="77777777" w:rsidR="009F60AB" w:rsidRPr="00E32839" w:rsidRDefault="009F60AB" w:rsidP="009F60AB">
      <w:r w:rsidRPr="00E32839">
        <w:t xml:space="preserve">Черговий приклад. </w:t>
      </w:r>
      <w:r w:rsidRPr="00E32839">
        <w:rPr>
          <w:b/>
          <w:bCs/>
        </w:rPr>
        <w:t>Застосунок, що містить дані про карту у вигляді величезного графа</w:t>
      </w:r>
      <w:r w:rsidRPr="00E32839">
        <w:t xml:space="preserve">. Вершина графа може містити як щось комплексне, наприклад, місто, так  і щось більше конкретне, наприклад будівлю. </w:t>
      </w:r>
    </w:p>
    <w:p w14:paraId="57397339" w14:textId="77777777" w:rsidR="009F60AB" w:rsidRPr="00E32839" w:rsidRDefault="009F60AB" w:rsidP="009F60AB">
      <w:r w:rsidRPr="00E32839">
        <w:t xml:space="preserve">Необхідно </w:t>
      </w:r>
      <w:r w:rsidRPr="00E32839">
        <w:rPr>
          <w:b/>
          <w:bCs/>
        </w:rPr>
        <w:t>експортувати граф в XML</w:t>
      </w:r>
      <w:r w:rsidRPr="00E32839">
        <w:t xml:space="preserve">. Для цього вирішено </w:t>
      </w:r>
      <w:r w:rsidRPr="00E32839">
        <w:rPr>
          <w:b/>
          <w:bCs/>
        </w:rPr>
        <w:t>додати класу</w:t>
      </w:r>
      <w:r w:rsidRPr="00E32839">
        <w:t xml:space="preserve"> вершини  графа </w:t>
      </w:r>
      <w:r w:rsidRPr="00E32839">
        <w:rPr>
          <w:b/>
          <w:bCs/>
        </w:rPr>
        <w:t>метод для експорту</w:t>
      </w:r>
      <w:r w:rsidRPr="00E32839">
        <w:t>. Реалізувавши його для конкретних класів через поліморфізм й рекурсивно обійти всі об’єкти графа.</w:t>
      </w:r>
    </w:p>
    <w:p w14:paraId="5206379C" w14:textId="77777777" w:rsidR="009F60AB" w:rsidRPr="00E32839" w:rsidRDefault="009F60AB" w:rsidP="009F60AB">
      <w:r w:rsidRPr="00E32839">
        <w:t xml:space="preserve">Однак тім лід відмовився дозволяти редагувати існуючий код через </w:t>
      </w:r>
      <w:r w:rsidRPr="00E32839">
        <w:rPr>
          <w:b/>
          <w:bCs/>
        </w:rPr>
        <w:t>невиправданий ризик</w:t>
      </w:r>
      <w:r w:rsidRPr="00E32839">
        <w:t xml:space="preserve"> </w:t>
      </w:r>
      <w:r w:rsidRPr="00E32839">
        <w:rPr>
          <w:b/>
          <w:bCs/>
        </w:rPr>
        <w:t>поломки існуючого коду</w:t>
      </w:r>
      <w:r w:rsidRPr="00E32839">
        <w:t xml:space="preserve">, та й загалом код експорту в XML </w:t>
      </w:r>
      <w:r w:rsidRPr="00E32839">
        <w:lastRenderedPageBreak/>
        <w:t>у класі, що відповідає за геодані був сприйнятий якось недоречно. Крім того, якщо б треба було</w:t>
      </w:r>
      <w:r w:rsidRPr="00E32839">
        <w:rPr>
          <w:b/>
          <w:bCs/>
        </w:rPr>
        <w:t xml:space="preserve"> реалізувати експорт в інший формат, </w:t>
      </w:r>
      <w:r w:rsidRPr="00E32839">
        <w:t>то б знову</w:t>
      </w:r>
      <w:r w:rsidRPr="00E32839">
        <w:rPr>
          <w:b/>
          <w:bCs/>
        </w:rPr>
        <w:t xml:space="preserve"> довелось редагувати код всіх класів</w:t>
      </w:r>
      <w:r w:rsidRPr="00E32839">
        <w:t>.</w:t>
      </w:r>
    </w:p>
    <w:p w14:paraId="539036B5" w14:textId="77777777" w:rsidR="009F60AB" w:rsidRPr="00E32839" w:rsidRDefault="009F60AB" w:rsidP="009F60AB">
      <w:pPr>
        <w:keepNext/>
        <w:rPr>
          <w:b/>
          <w:bCs/>
        </w:rPr>
      </w:pPr>
      <w:r w:rsidRPr="00E32839">
        <w:rPr>
          <w:b/>
          <w:bCs/>
        </w:rPr>
        <w:t>Рішення</w:t>
      </w:r>
    </w:p>
    <w:p w14:paraId="5E8FB231" w14:textId="77777777" w:rsidR="009F60AB" w:rsidRPr="00E32839" w:rsidRDefault="009F60AB" w:rsidP="009F60AB">
      <w:pPr>
        <w:keepNext/>
      </w:pPr>
      <w:r w:rsidRPr="00E32839">
        <w:t xml:space="preserve">Патерн Відвідувач </w:t>
      </w:r>
      <w:r w:rsidRPr="00E32839">
        <w:rPr>
          <w:b/>
          <w:bCs/>
        </w:rPr>
        <w:t>поміщає нову поведінку в окремий клас</w:t>
      </w:r>
      <w:r w:rsidRPr="00E32839">
        <w:t xml:space="preserve"> – відвідувач. </w:t>
      </w:r>
      <w:r w:rsidRPr="00E32839">
        <w:rPr>
          <w:b/>
          <w:bCs/>
        </w:rPr>
        <w:t>Об’єкти</w:t>
      </w:r>
      <w:r w:rsidRPr="00E32839">
        <w:t xml:space="preserve"> над якими здійснюються дії </w:t>
      </w:r>
      <w:r w:rsidRPr="00E32839">
        <w:rPr>
          <w:b/>
          <w:bCs/>
        </w:rPr>
        <w:t>передаються як аргументи для методів</w:t>
      </w:r>
      <w:r w:rsidRPr="00E32839">
        <w:t xml:space="preserve"> відвідувача. При цьому слід використати механізм </w:t>
      </w:r>
      <w:r w:rsidRPr="00E32839">
        <w:rPr>
          <w:b/>
          <w:bCs/>
        </w:rPr>
        <w:t>перевантаження методів</w:t>
      </w:r>
      <w:r w:rsidRPr="00E32839">
        <w:t xml:space="preserve"> й створити їх окремі версії під кожен тип об’єкта (</w:t>
      </w:r>
      <w:proofErr w:type="spellStart"/>
      <w:r w:rsidRPr="00E32839">
        <w:t>Export</w:t>
      </w:r>
      <w:proofErr w:type="spellEnd"/>
      <w:r w:rsidRPr="00E32839">
        <w:t>(</w:t>
      </w:r>
      <w:proofErr w:type="spellStart"/>
      <w:r w:rsidRPr="00E32839">
        <w:t>city</w:t>
      </w:r>
      <w:proofErr w:type="spellEnd"/>
      <w:r w:rsidRPr="00E32839">
        <w:t xml:space="preserve">), </w:t>
      </w:r>
      <w:proofErr w:type="spellStart"/>
      <w:r w:rsidRPr="00E32839">
        <w:t>Export</w:t>
      </w:r>
      <w:proofErr w:type="spellEnd"/>
      <w:r w:rsidRPr="00E32839">
        <w:t>(</w:t>
      </w:r>
      <w:proofErr w:type="spellStart"/>
      <w:r w:rsidRPr="00E32839">
        <w:t>building</w:t>
      </w:r>
      <w:proofErr w:type="spellEnd"/>
      <w:r w:rsidRPr="00E32839">
        <w:t>)…).</w:t>
      </w:r>
    </w:p>
    <w:p w14:paraId="158AA268" w14:textId="24B657B1" w:rsidR="009F60AB" w:rsidRPr="00E32839" w:rsidRDefault="009F60AB" w:rsidP="009F60AB">
      <w:pPr>
        <w:keepNext/>
      </w:pPr>
      <w:r w:rsidRPr="00E32839">
        <w:t xml:space="preserve">Рис. </w:t>
      </w:r>
      <w:r w:rsidR="00621759">
        <w:t>2</w:t>
      </w:r>
      <w:r w:rsidRPr="00E32839">
        <w:t>1 – Структура класів реалізації патерна Відвідувач</w:t>
      </w:r>
    </w:p>
    <w:p w14:paraId="0285298E" w14:textId="77777777" w:rsidR="009F60AB" w:rsidRDefault="009F60AB" w:rsidP="009F60AB">
      <w:pPr>
        <w:rPr>
          <w:lang w:val="en-US"/>
        </w:rPr>
      </w:pPr>
      <w:r>
        <w:rPr>
          <w:noProof/>
        </w:rPr>
        <w:drawing>
          <wp:inline distT="0" distB="0" distL="0" distR="0" wp14:anchorId="58770DE0" wp14:editId="1785BB6E">
            <wp:extent cx="5371500" cy="2774731"/>
            <wp:effectExtent l="0" t="0" r="635" b="6985"/>
            <wp:docPr id="486048115" name="Рисунок 22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8115" name="Рисунок 22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92" cy="27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E1C9" w14:textId="00B283A1" w:rsidR="009F60AB" w:rsidRPr="00F52063" w:rsidRDefault="009F60AB" w:rsidP="00B240BF">
      <w:pPr>
        <w:pStyle w:val="2"/>
      </w:pPr>
      <w:bookmarkStart w:id="72" w:name="_Toc169546448"/>
      <w:bookmarkStart w:id="73" w:name="_Toc170297866"/>
      <w:bookmarkStart w:id="74" w:name="_Toc170795886"/>
      <w:r w:rsidRPr="00F52063">
        <w:t>Спостерігач</w:t>
      </w:r>
      <w:bookmarkEnd w:id="72"/>
      <w:bookmarkEnd w:id="73"/>
      <w:bookmarkEnd w:id="74"/>
    </w:p>
    <w:p w14:paraId="62BDB483" w14:textId="77777777" w:rsidR="009F60AB" w:rsidRPr="007167DE" w:rsidRDefault="009F60AB" w:rsidP="009F60AB">
      <w:r w:rsidRPr="007167DE">
        <w:t xml:space="preserve">Спостерігач - це поведінковий патерн </w:t>
      </w:r>
      <w:r>
        <w:t>проєкт</w:t>
      </w:r>
      <w:r w:rsidRPr="007167DE">
        <w:t xml:space="preserve">ування, який </w:t>
      </w:r>
      <w:r w:rsidRPr="007167DE">
        <w:rPr>
          <w:b/>
          <w:bCs/>
        </w:rPr>
        <w:t xml:space="preserve">дозволяє визначити механізм підписки для сповіщення </w:t>
      </w:r>
      <w:r w:rsidRPr="007167DE">
        <w:t>декількох</w:t>
      </w:r>
      <w:r w:rsidRPr="007167DE">
        <w:rPr>
          <w:b/>
          <w:bCs/>
        </w:rPr>
        <w:t xml:space="preserve"> об'єктів про </w:t>
      </w:r>
      <w:r w:rsidRPr="007167DE">
        <w:t>будь-які</w:t>
      </w:r>
      <w:r w:rsidRPr="007167DE">
        <w:rPr>
          <w:b/>
          <w:bCs/>
        </w:rPr>
        <w:t xml:space="preserve"> події</w:t>
      </w:r>
      <w:r w:rsidRPr="007167DE">
        <w:t xml:space="preserve">, </w:t>
      </w:r>
      <w:r w:rsidRPr="007167DE">
        <w:rPr>
          <w:b/>
          <w:bCs/>
        </w:rPr>
        <w:t>що відбуваються з об'єктом</w:t>
      </w:r>
      <w:r w:rsidRPr="007167DE">
        <w:t xml:space="preserve">, за яким </w:t>
      </w:r>
      <w:r>
        <w:t xml:space="preserve">ведеться </w:t>
      </w:r>
      <w:r w:rsidRPr="007167DE">
        <w:rPr>
          <w:b/>
          <w:bCs/>
        </w:rPr>
        <w:t>спостереження</w:t>
      </w:r>
      <w:r w:rsidRPr="007167DE">
        <w:t>.</w:t>
      </w:r>
    </w:p>
    <w:p w14:paraId="22C2E3ED" w14:textId="77777777" w:rsidR="009F60AB" w:rsidRPr="00587C36" w:rsidRDefault="009F60AB" w:rsidP="009F60AB">
      <w:pPr>
        <w:rPr>
          <w:b/>
          <w:bCs/>
        </w:rPr>
      </w:pPr>
      <w:r w:rsidRPr="00587C36">
        <w:rPr>
          <w:b/>
          <w:bCs/>
        </w:rPr>
        <w:t>Проблема</w:t>
      </w:r>
    </w:p>
    <w:p w14:paraId="29AEC8E0" w14:textId="77777777" w:rsidR="009F60AB" w:rsidRDefault="009F60AB" w:rsidP="009F60AB">
      <w:r>
        <w:t xml:space="preserve">Останній приклад. </w:t>
      </w:r>
      <w:r w:rsidRPr="0077153C">
        <w:rPr>
          <w:b/>
          <w:bCs/>
        </w:rPr>
        <w:t>Магазин</w:t>
      </w:r>
      <w:r>
        <w:t xml:space="preserve">. </w:t>
      </w:r>
      <w:r w:rsidRPr="002E02B4">
        <w:rPr>
          <w:b/>
          <w:bCs/>
        </w:rPr>
        <w:t>Покупців цікавить наявність</w:t>
      </w:r>
      <w:r>
        <w:t xml:space="preserve"> конкретних </w:t>
      </w:r>
      <w:r w:rsidRPr="002E02B4">
        <w:rPr>
          <w:b/>
          <w:bCs/>
        </w:rPr>
        <w:t>товарів</w:t>
      </w:r>
      <w:r>
        <w:t xml:space="preserve">. Є кілька методів того, </w:t>
      </w:r>
      <w:r w:rsidRPr="002E02B4">
        <w:rPr>
          <w:b/>
          <w:bCs/>
        </w:rPr>
        <w:t>як їм про неї дізнатись</w:t>
      </w:r>
      <w:r>
        <w:t xml:space="preserve">: </w:t>
      </w:r>
      <w:r w:rsidRPr="002E02B4">
        <w:rPr>
          <w:b/>
          <w:bCs/>
        </w:rPr>
        <w:t>відвідувати магазин щодня</w:t>
      </w:r>
      <w:r>
        <w:t xml:space="preserve">, що доволі незручно. </w:t>
      </w:r>
      <w:r w:rsidRPr="002E02B4">
        <w:rPr>
          <w:b/>
          <w:bCs/>
        </w:rPr>
        <w:t>Отримувати повідомлення</w:t>
      </w:r>
      <w:r>
        <w:t xml:space="preserve"> від магазину кожен раз, </w:t>
      </w:r>
      <w:r w:rsidRPr="002E02B4">
        <w:rPr>
          <w:b/>
          <w:bCs/>
        </w:rPr>
        <w:t>коли</w:t>
      </w:r>
      <w:r>
        <w:t xml:space="preserve"> якийсь </w:t>
      </w:r>
      <w:r w:rsidRPr="002E02B4">
        <w:rPr>
          <w:b/>
          <w:bCs/>
        </w:rPr>
        <w:t xml:space="preserve">товар </w:t>
      </w:r>
      <w:r>
        <w:rPr>
          <w:b/>
          <w:bCs/>
        </w:rPr>
        <w:t>з</w:t>
      </w:r>
      <w:r w:rsidRPr="002E02B4">
        <w:rPr>
          <w:b/>
          <w:bCs/>
        </w:rPr>
        <w:t>’являється в наявності</w:t>
      </w:r>
      <w:r>
        <w:t xml:space="preserve"> – фактично величезну кількість спаму.</w:t>
      </w:r>
    </w:p>
    <w:p w14:paraId="315D01AF" w14:textId="77777777" w:rsidR="009F60AB" w:rsidRPr="00587C36" w:rsidRDefault="009F60AB" w:rsidP="009F60AB">
      <w:pPr>
        <w:keepLines/>
        <w:rPr>
          <w:b/>
          <w:bCs/>
        </w:rPr>
      </w:pPr>
      <w:r w:rsidRPr="00587C36">
        <w:rPr>
          <w:b/>
          <w:bCs/>
        </w:rPr>
        <w:lastRenderedPageBreak/>
        <w:t>Р</w:t>
      </w:r>
      <w:r>
        <w:rPr>
          <w:b/>
          <w:bCs/>
        </w:rPr>
        <w:t>ішення</w:t>
      </w:r>
    </w:p>
    <w:p w14:paraId="581654EA" w14:textId="77777777" w:rsidR="009F60AB" w:rsidRDefault="009F60AB" w:rsidP="009F60AB">
      <w:r>
        <w:t xml:space="preserve">Однак для цієї проблеми є </w:t>
      </w:r>
      <w:r w:rsidRPr="00EA2045">
        <w:rPr>
          <w:b/>
          <w:bCs/>
        </w:rPr>
        <w:t>зручне рішення</w:t>
      </w:r>
      <w:r>
        <w:t xml:space="preserve">. Потрібно </w:t>
      </w:r>
      <w:r w:rsidRPr="00EA2045">
        <w:rPr>
          <w:b/>
          <w:bCs/>
        </w:rPr>
        <w:t>інформувати лише зацікавлених покупців у наявності цікавих їм товарів</w:t>
      </w:r>
      <w:r>
        <w:t xml:space="preserve">. Кожен </w:t>
      </w:r>
      <w:r w:rsidRPr="00EA2045">
        <w:rPr>
          <w:b/>
          <w:bCs/>
        </w:rPr>
        <w:t>користувач може підписатись</w:t>
      </w:r>
      <w:r>
        <w:t xml:space="preserve"> або відписатись від </w:t>
      </w:r>
      <w:r w:rsidRPr="00DE7A17">
        <w:rPr>
          <w:b/>
          <w:bCs/>
        </w:rPr>
        <w:t>отримування повідомлень</w:t>
      </w:r>
      <w:r>
        <w:t xml:space="preserve"> </w:t>
      </w:r>
      <w:r w:rsidRPr="00DE7A17">
        <w:rPr>
          <w:b/>
          <w:bCs/>
        </w:rPr>
        <w:t>про</w:t>
      </w:r>
      <w:r>
        <w:t xml:space="preserve"> </w:t>
      </w:r>
      <w:r w:rsidRPr="00DE7A17">
        <w:rPr>
          <w:b/>
          <w:bCs/>
        </w:rPr>
        <w:t>наявність конкретного товару</w:t>
      </w:r>
      <w:r>
        <w:t xml:space="preserve"> чи товарів. </w:t>
      </w:r>
    </w:p>
    <w:p w14:paraId="6A95443A" w14:textId="09A214BA" w:rsidR="009F60AB" w:rsidRPr="009F60AB" w:rsidRDefault="009F60AB" w:rsidP="009F60AB">
      <w:pPr>
        <w:rPr>
          <w:lang w:val="en-US"/>
        </w:rPr>
      </w:pPr>
      <w:r>
        <w:t xml:space="preserve">У випадку із кодом застосунку </w:t>
      </w:r>
      <w:r w:rsidRPr="0052063D">
        <w:rPr>
          <w:b/>
          <w:bCs/>
        </w:rPr>
        <w:t>можна виділити 2 основні сутності</w:t>
      </w:r>
      <w:r>
        <w:t xml:space="preserve">: клас </w:t>
      </w:r>
      <w:r w:rsidRPr="0052063D">
        <w:rPr>
          <w:b/>
          <w:bCs/>
        </w:rPr>
        <w:t>видавець</w:t>
      </w:r>
      <w:r>
        <w:t xml:space="preserve"> </w:t>
      </w:r>
      <w:r w:rsidRPr="0052063D">
        <w:rPr>
          <w:b/>
          <w:bCs/>
        </w:rPr>
        <w:t>та</w:t>
      </w:r>
      <w:r>
        <w:t xml:space="preserve"> інтерфейс </w:t>
      </w:r>
      <w:r w:rsidRPr="0052063D">
        <w:rPr>
          <w:b/>
          <w:bCs/>
        </w:rPr>
        <w:t>підписник</w:t>
      </w:r>
      <w:r>
        <w:t xml:space="preserve">. </w:t>
      </w:r>
      <w:r w:rsidRPr="0052063D">
        <w:rPr>
          <w:b/>
          <w:bCs/>
        </w:rPr>
        <w:t>Видавець повинен містити список всіх підписників</w:t>
      </w:r>
      <w:r>
        <w:t xml:space="preserve"> та можливість додавати чи видаляти їх. При публікації </w:t>
      </w:r>
      <w:r w:rsidRPr="00923DB8">
        <w:rPr>
          <w:b/>
          <w:bCs/>
        </w:rPr>
        <w:t>видавець викликає метод для оновлення у всіх підписниках</w:t>
      </w:r>
      <w:r>
        <w:t>, передаючи їх контекст в якості параметру.</w:t>
      </w:r>
    </w:p>
    <w:p w14:paraId="7B674367" w14:textId="03B662F0" w:rsidR="009F60AB" w:rsidRDefault="009F60AB" w:rsidP="009F60AB">
      <w:pPr>
        <w:keepNext/>
      </w:pPr>
      <w:r w:rsidRPr="00E32839">
        <w:t xml:space="preserve">Рис. </w:t>
      </w:r>
      <w:r w:rsidR="00621759">
        <w:t xml:space="preserve">22 </w:t>
      </w:r>
      <w:r w:rsidRPr="00E32839">
        <w:t xml:space="preserve">– Структура класів реалізації патерна </w:t>
      </w:r>
      <w:r>
        <w:t>Спостерігач</w:t>
      </w:r>
    </w:p>
    <w:p w14:paraId="78205085" w14:textId="26BDB9ED" w:rsidR="00B240BF" w:rsidRPr="00455344" w:rsidRDefault="009F60AB" w:rsidP="009F60AB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6BE623A6" wp14:editId="23588F7F">
            <wp:extent cx="4739005" cy="2506528"/>
            <wp:effectExtent l="0" t="0" r="4445" b="8255"/>
            <wp:docPr id="467600268" name="Рисунок 23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00268" name="Рисунок 23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693" cy="25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1622" w14:textId="77777777" w:rsidR="00E56D48" w:rsidRDefault="00E56D48" w:rsidP="000062AB">
      <w:pPr>
        <w:keepNext/>
        <w:rPr>
          <w:sz w:val="40"/>
          <w:szCs w:val="40"/>
        </w:rPr>
      </w:pPr>
    </w:p>
    <w:p w14:paraId="42804E4F" w14:textId="7F74EBD4" w:rsidR="00D6177A" w:rsidRPr="00B240BF" w:rsidRDefault="00D6177A" w:rsidP="000062AB">
      <w:pPr>
        <w:keepNext/>
        <w:rPr>
          <w:sz w:val="40"/>
          <w:szCs w:val="40"/>
        </w:rPr>
      </w:pPr>
      <w:r w:rsidRPr="00B240BF">
        <w:rPr>
          <w:sz w:val="40"/>
          <w:szCs w:val="40"/>
        </w:rPr>
        <w:t>Висновок</w:t>
      </w:r>
    </w:p>
    <w:p w14:paraId="4F48F8E7" w14:textId="51252117" w:rsidR="00D6177A" w:rsidRPr="00B240BF" w:rsidRDefault="009F60AB" w:rsidP="009F60AB">
      <w:pPr>
        <w:spacing w:after="80" w:line="288" w:lineRule="auto"/>
      </w:pPr>
      <w:r w:rsidRPr="00B240BF">
        <w:t>На цій лабораторній роботі детально описано 22 найпоширеніші із шаблони проєктування, описано їхнє призначення й застосування, а також до кожного із них додано діаграму класів, що описує їхню структуру.</w:t>
      </w:r>
    </w:p>
    <w:sectPr w:rsidR="00D6177A" w:rsidRPr="00B240BF" w:rsidSect="00332F10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01571"/>
    <w:multiLevelType w:val="multilevel"/>
    <w:tmpl w:val="922E7EE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1C01B79"/>
    <w:multiLevelType w:val="multilevel"/>
    <w:tmpl w:val="742E996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17DF6BA2"/>
    <w:multiLevelType w:val="hybridMultilevel"/>
    <w:tmpl w:val="C61212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C22BB"/>
    <w:multiLevelType w:val="multilevel"/>
    <w:tmpl w:val="57745518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DC67925"/>
    <w:multiLevelType w:val="multilevel"/>
    <w:tmpl w:val="922E7EE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25BC62A6"/>
    <w:multiLevelType w:val="hybridMultilevel"/>
    <w:tmpl w:val="A59E4B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CC3CAE"/>
    <w:multiLevelType w:val="multilevel"/>
    <w:tmpl w:val="298E60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36"/>
      </w:rPr>
    </w:lvl>
  </w:abstractNum>
  <w:abstractNum w:abstractNumId="7" w15:restartNumberingAfterBreak="0">
    <w:nsid w:val="266E040D"/>
    <w:multiLevelType w:val="hybridMultilevel"/>
    <w:tmpl w:val="B03C94BA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8E6084"/>
    <w:multiLevelType w:val="multilevel"/>
    <w:tmpl w:val="298E60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36"/>
      </w:rPr>
    </w:lvl>
  </w:abstractNum>
  <w:abstractNum w:abstractNumId="9" w15:restartNumberingAfterBreak="0">
    <w:nsid w:val="301130E8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1CE5F9F"/>
    <w:multiLevelType w:val="multilevel"/>
    <w:tmpl w:val="616844C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25237D9"/>
    <w:multiLevelType w:val="multilevel"/>
    <w:tmpl w:val="325237D9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931761"/>
    <w:multiLevelType w:val="hybridMultilevel"/>
    <w:tmpl w:val="00ECC328"/>
    <w:lvl w:ilvl="0" w:tplc="47F87B9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3FF26C6E"/>
    <w:multiLevelType w:val="multilevel"/>
    <w:tmpl w:val="3FF26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CA3604"/>
    <w:multiLevelType w:val="hybridMultilevel"/>
    <w:tmpl w:val="71DA547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BF511F"/>
    <w:multiLevelType w:val="multilevel"/>
    <w:tmpl w:val="42BF51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1605D"/>
    <w:multiLevelType w:val="multilevel"/>
    <w:tmpl w:val="DF6CC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4540231"/>
    <w:multiLevelType w:val="multilevel"/>
    <w:tmpl w:val="60BC71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486C203E"/>
    <w:multiLevelType w:val="hybridMultilevel"/>
    <w:tmpl w:val="4860E9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D153FB"/>
    <w:multiLevelType w:val="hybridMultilevel"/>
    <w:tmpl w:val="1E086F3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E70736D"/>
    <w:multiLevelType w:val="multilevel"/>
    <w:tmpl w:val="C960215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ED050DF"/>
    <w:multiLevelType w:val="multilevel"/>
    <w:tmpl w:val="57745518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2292DB2"/>
    <w:multiLevelType w:val="hybridMultilevel"/>
    <w:tmpl w:val="084451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20011">
      <w:start w:val="1"/>
      <w:numFmt w:val="decimal"/>
      <w:lvlText w:val="%2)"/>
      <w:lvlJc w:val="left"/>
      <w:pPr>
        <w:ind w:left="2912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02439"/>
    <w:multiLevelType w:val="hybridMultilevel"/>
    <w:tmpl w:val="BFC0C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A7A73"/>
    <w:multiLevelType w:val="hybridMultilevel"/>
    <w:tmpl w:val="E5D23D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E1612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F4243D3"/>
    <w:multiLevelType w:val="hybridMultilevel"/>
    <w:tmpl w:val="5770F85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9307A5"/>
    <w:multiLevelType w:val="hybridMultilevel"/>
    <w:tmpl w:val="EADC9A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47FBA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EB4456E"/>
    <w:multiLevelType w:val="multilevel"/>
    <w:tmpl w:val="6EB4456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EDE0DF6"/>
    <w:multiLevelType w:val="multilevel"/>
    <w:tmpl w:val="6EDE0DF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0721824"/>
    <w:multiLevelType w:val="multilevel"/>
    <w:tmpl w:val="AA9217B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2" w15:restartNumberingAfterBreak="0">
    <w:nsid w:val="736A791E"/>
    <w:multiLevelType w:val="hybridMultilevel"/>
    <w:tmpl w:val="7FAA02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B778DA"/>
    <w:multiLevelType w:val="hybridMultilevel"/>
    <w:tmpl w:val="45BEE056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AB0F2B"/>
    <w:multiLevelType w:val="multilevel"/>
    <w:tmpl w:val="40742B0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E694F22"/>
    <w:multiLevelType w:val="multilevel"/>
    <w:tmpl w:val="438CC6B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6" w15:restartNumberingAfterBreak="0">
    <w:nsid w:val="7EE32045"/>
    <w:multiLevelType w:val="multilevel"/>
    <w:tmpl w:val="D4D818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7" w15:restartNumberingAfterBreak="0">
    <w:nsid w:val="7FFC2CCB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892156033">
    <w:abstractNumId w:val="8"/>
  </w:num>
  <w:num w:numId="2" w16cid:durableId="2062509274">
    <w:abstractNumId w:val="15"/>
  </w:num>
  <w:num w:numId="3" w16cid:durableId="409736377">
    <w:abstractNumId w:val="29"/>
  </w:num>
  <w:num w:numId="4" w16cid:durableId="1567954296">
    <w:abstractNumId w:val="30"/>
  </w:num>
  <w:num w:numId="5" w16cid:durableId="2130198626">
    <w:abstractNumId w:val="11"/>
  </w:num>
  <w:num w:numId="6" w16cid:durableId="1685014166">
    <w:abstractNumId w:val="13"/>
  </w:num>
  <w:num w:numId="7" w16cid:durableId="700284404">
    <w:abstractNumId w:val="23"/>
  </w:num>
  <w:num w:numId="8" w16cid:durableId="2005161360">
    <w:abstractNumId w:val="14"/>
  </w:num>
  <w:num w:numId="9" w16cid:durableId="2118982495">
    <w:abstractNumId w:val="19"/>
  </w:num>
  <w:num w:numId="10" w16cid:durableId="2145535180">
    <w:abstractNumId w:val="34"/>
  </w:num>
  <w:num w:numId="11" w16cid:durableId="1756658850">
    <w:abstractNumId w:val="6"/>
  </w:num>
  <w:num w:numId="12" w16cid:durableId="1639190873">
    <w:abstractNumId w:val="17"/>
  </w:num>
  <w:num w:numId="13" w16cid:durableId="1277101444">
    <w:abstractNumId w:val="10"/>
  </w:num>
  <w:num w:numId="14" w16cid:durableId="409469118">
    <w:abstractNumId w:val="20"/>
  </w:num>
  <w:num w:numId="15" w16cid:durableId="1232815684">
    <w:abstractNumId w:val="0"/>
  </w:num>
  <w:num w:numId="16" w16cid:durableId="1725911309">
    <w:abstractNumId w:val="4"/>
  </w:num>
  <w:num w:numId="17" w16cid:durableId="61762048">
    <w:abstractNumId w:val="9"/>
  </w:num>
  <w:num w:numId="18" w16cid:durableId="633095258">
    <w:abstractNumId w:val="28"/>
  </w:num>
  <w:num w:numId="19" w16cid:durableId="1998340637">
    <w:abstractNumId w:val="25"/>
  </w:num>
  <w:num w:numId="20" w16cid:durableId="433669124">
    <w:abstractNumId w:val="37"/>
  </w:num>
  <w:num w:numId="21" w16cid:durableId="439570049">
    <w:abstractNumId w:val="35"/>
  </w:num>
  <w:num w:numId="22" w16cid:durableId="1720548793">
    <w:abstractNumId w:val="3"/>
  </w:num>
  <w:num w:numId="23" w16cid:durableId="179779599">
    <w:abstractNumId w:val="21"/>
  </w:num>
  <w:num w:numId="24" w16cid:durableId="511649314">
    <w:abstractNumId w:val="5"/>
  </w:num>
  <w:num w:numId="25" w16cid:durableId="1028798035">
    <w:abstractNumId w:val="26"/>
  </w:num>
  <w:num w:numId="26" w16cid:durableId="350495240">
    <w:abstractNumId w:val="18"/>
  </w:num>
  <w:num w:numId="27" w16cid:durableId="1347825763">
    <w:abstractNumId w:val="36"/>
  </w:num>
  <w:num w:numId="28" w16cid:durableId="862674928">
    <w:abstractNumId w:val="16"/>
  </w:num>
  <w:num w:numId="29" w16cid:durableId="1044212094">
    <w:abstractNumId w:val="24"/>
  </w:num>
  <w:num w:numId="30" w16cid:durableId="1156148781">
    <w:abstractNumId w:val="32"/>
  </w:num>
  <w:num w:numId="31" w16cid:durableId="594171084">
    <w:abstractNumId w:val="7"/>
  </w:num>
  <w:num w:numId="32" w16cid:durableId="1282034909">
    <w:abstractNumId w:val="22"/>
  </w:num>
  <w:num w:numId="33" w16cid:durableId="760487785">
    <w:abstractNumId w:val="31"/>
  </w:num>
  <w:num w:numId="34" w16cid:durableId="1108353640">
    <w:abstractNumId w:val="2"/>
  </w:num>
  <w:num w:numId="35" w16cid:durableId="1300572717">
    <w:abstractNumId w:val="1"/>
  </w:num>
  <w:num w:numId="36" w16cid:durableId="1139609881">
    <w:abstractNumId w:val="12"/>
  </w:num>
  <w:num w:numId="37" w16cid:durableId="412095678">
    <w:abstractNumId w:val="27"/>
  </w:num>
  <w:num w:numId="38" w16cid:durableId="29622337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E1E"/>
    <w:rsid w:val="000062AB"/>
    <w:rsid w:val="0002701E"/>
    <w:rsid w:val="00061328"/>
    <w:rsid w:val="00072251"/>
    <w:rsid w:val="000A26C6"/>
    <w:rsid w:val="000A387F"/>
    <w:rsid w:val="00155C54"/>
    <w:rsid w:val="00211AE3"/>
    <w:rsid w:val="002475BB"/>
    <w:rsid w:val="00251461"/>
    <w:rsid w:val="00332F10"/>
    <w:rsid w:val="00360140"/>
    <w:rsid w:val="00394D8F"/>
    <w:rsid w:val="0042540C"/>
    <w:rsid w:val="00525F2C"/>
    <w:rsid w:val="005C466E"/>
    <w:rsid w:val="005F3583"/>
    <w:rsid w:val="005F3EEE"/>
    <w:rsid w:val="00621759"/>
    <w:rsid w:val="00623718"/>
    <w:rsid w:val="006943EF"/>
    <w:rsid w:val="0072666E"/>
    <w:rsid w:val="00802A7E"/>
    <w:rsid w:val="00845DAE"/>
    <w:rsid w:val="008C094B"/>
    <w:rsid w:val="008C31CD"/>
    <w:rsid w:val="00911E67"/>
    <w:rsid w:val="009862D4"/>
    <w:rsid w:val="009F4E1E"/>
    <w:rsid w:val="009F60AB"/>
    <w:rsid w:val="00A70211"/>
    <w:rsid w:val="00A93FF6"/>
    <w:rsid w:val="00B00F00"/>
    <w:rsid w:val="00B240BF"/>
    <w:rsid w:val="00B81E9C"/>
    <w:rsid w:val="00CF5693"/>
    <w:rsid w:val="00D6177A"/>
    <w:rsid w:val="00DA2D7F"/>
    <w:rsid w:val="00DB26B6"/>
    <w:rsid w:val="00E00C3F"/>
    <w:rsid w:val="00E13472"/>
    <w:rsid w:val="00E36EAA"/>
    <w:rsid w:val="00E56D48"/>
    <w:rsid w:val="00E83AAB"/>
    <w:rsid w:val="00EA7725"/>
    <w:rsid w:val="00ED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32764"/>
  <w15:chartTrackingRefBased/>
  <w15:docId w15:val="{9563A8EE-3E07-444E-9F54-B6B1507E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uk-UA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211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B240BF"/>
    <w:pPr>
      <w:keepNext/>
      <w:keepLines/>
      <w:spacing w:before="360" w:after="80"/>
      <w:outlineLvl w:val="0"/>
    </w:pPr>
    <w:rPr>
      <w:rFonts w:eastAsiaTheme="majorEastAsia" w:cstheme="majorBidi"/>
      <w:b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A387F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rsid w:val="00B81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81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1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1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1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1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240BF"/>
    <w:rPr>
      <w:rFonts w:eastAsiaTheme="majorEastAsia" w:cstheme="majorBidi"/>
      <w:b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sid w:val="000A387F"/>
    <w:rPr>
      <w:rFonts w:eastAsiaTheme="majorEastAsia" w:cstheme="majorBidi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B81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sid w:val="00B81E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sid w:val="00B81E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1E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B81E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B81E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1E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1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qFormat/>
    <w:rsid w:val="00B81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1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ідзаголовок Знак"/>
    <w:basedOn w:val="a0"/>
    <w:link w:val="a5"/>
    <w:uiPriority w:val="11"/>
    <w:rsid w:val="00B81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81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qFormat/>
    <w:rsid w:val="00B81E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81E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81E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81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81E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81E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B81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Revision"/>
    <w:hidden/>
    <w:uiPriority w:val="99"/>
    <w:semiHidden/>
    <w:rsid w:val="006943EF"/>
    <w:pPr>
      <w:spacing w:after="0" w:line="240" w:lineRule="auto"/>
    </w:pPr>
  </w:style>
  <w:style w:type="paragraph" w:styleId="af0">
    <w:name w:val="header"/>
    <w:basedOn w:val="a"/>
    <w:link w:val="af1"/>
    <w:uiPriority w:val="99"/>
    <w:unhideWhenUsed/>
    <w:rsid w:val="009F60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Верхній колонтитул Знак"/>
    <w:basedOn w:val="a0"/>
    <w:link w:val="af0"/>
    <w:uiPriority w:val="99"/>
    <w:rsid w:val="009F60AB"/>
  </w:style>
  <w:style w:type="paragraph" w:styleId="af2">
    <w:name w:val="footer"/>
    <w:basedOn w:val="a"/>
    <w:link w:val="af3"/>
    <w:uiPriority w:val="99"/>
    <w:unhideWhenUsed/>
    <w:rsid w:val="009F60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3">
    <w:name w:val="Нижній колонтитул Знак"/>
    <w:basedOn w:val="a0"/>
    <w:link w:val="af2"/>
    <w:uiPriority w:val="99"/>
    <w:rsid w:val="009F60AB"/>
  </w:style>
  <w:style w:type="paragraph" w:styleId="af4">
    <w:name w:val="No Spacing"/>
    <w:aliases w:val="Великий заголовок"/>
    <w:uiPriority w:val="1"/>
    <w:rsid w:val="009F60AB"/>
    <w:pPr>
      <w:keepNext/>
      <w:pageBreakBefore/>
      <w:spacing w:after="0" w:line="240" w:lineRule="auto"/>
      <w:jc w:val="both"/>
    </w:pPr>
    <w:rPr>
      <w:sz w:val="40"/>
    </w:rPr>
  </w:style>
  <w:style w:type="character" w:styleId="af5">
    <w:name w:val="Hyperlink"/>
    <w:basedOn w:val="a0"/>
    <w:uiPriority w:val="99"/>
    <w:unhideWhenUsed/>
    <w:qFormat/>
    <w:rsid w:val="009F60AB"/>
    <w:rPr>
      <w:color w:val="467886" w:themeColor="hyperlink"/>
      <w:u w:val="single"/>
    </w:rPr>
  </w:style>
  <w:style w:type="character" w:customStyle="1" w:styleId="11">
    <w:name w:val="Сильне виокремлення1"/>
    <w:basedOn w:val="a0"/>
    <w:uiPriority w:val="21"/>
    <w:qFormat/>
    <w:rsid w:val="009F60AB"/>
    <w:rPr>
      <w:i/>
      <w:iCs/>
      <w:color w:val="0F4761" w:themeColor="accent1" w:themeShade="BF"/>
    </w:rPr>
  </w:style>
  <w:style w:type="character" w:customStyle="1" w:styleId="12">
    <w:name w:val="Сильне посилання1"/>
    <w:basedOn w:val="a0"/>
    <w:uiPriority w:val="32"/>
    <w:qFormat/>
    <w:rsid w:val="009F60AB"/>
    <w:rPr>
      <w:b/>
      <w:bCs/>
      <w:smallCaps/>
      <w:color w:val="0F4761" w:themeColor="accent1" w:themeShade="BF"/>
      <w:spacing w:val="5"/>
    </w:rPr>
  </w:style>
  <w:style w:type="character" w:customStyle="1" w:styleId="13">
    <w:name w:val="Незакрита згадка1"/>
    <w:basedOn w:val="a0"/>
    <w:uiPriority w:val="99"/>
    <w:semiHidden/>
    <w:unhideWhenUsed/>
    <w:qFormat/>
    <w:rsid w:val="009F60AB"/>
    <w:rPr>
      <w:color w:val="605E5C"/>
      <w:shd w:val="clear" w:color="auto" w:fill="E1DFDD"/>
    </w:rPr>
  </w:style>
  <w:style w:type="character" w:styleId="af6">
    <w:name w:val="Unresolved Mention"/>
    <w:basedOn w:val="a0"/>
    <w:uiPriority w:val="99"/>
    <w:semiHidden/>
    <w:unhideWhenUsed/>
    <w:rsid w:val="009F60AB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rsid w:val="00B240BF"/>
    <w:pPr>
      <w:tabs>
        <w:tab w:val="right" w:leader="dot" w:pos="9344"/>
      </w:tabs>
      <w:spacing w:line="264" w:lineRule="auto"/>
    </w:pPr>
  </w:style>
  <w:style w:type="paragraph" w:styleId="21">
    <w:name w:val="toc 2"/>
    <w:basedOn w:val="a"/>
    <w:next w:val="a"/>
    <w:autoRedefine/>
    <w:uiPriority w:val="39"/>
    <w:unhideWhenUsed/>
    <w:rsid w:val="009F60A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F60AB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9F60AB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ys\OneDrive\&#1044;&#1086;&#1082;&#1091;&#1084;&#1077;&#1085;&#1090;&#1080;\&#1053;&#1072;&#1089;&#1090;&#1088;&#1086;&#1102;&#1074;&#1072;&#1085;&#1110;%20&#1096;&#1072;&#1073;&#1083;&#1086;&#1085;&#1080;%20Office\&#1051;&#1072;&#1073;&#1086;&#1088;&#1072;&#1090;&#1086;&#1088;&#1085;&#1072;.dotx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A19D1-6FD8-4A5E-901C-A3B67702A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Лабораторна.dotx</Template>
  <TotalTime>48</TotalTime>
  <Pages>26</Pages>
  <Words>17771</Words>
  <Characters>10130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Khimii</dc:creator>
  <cp:keywords/>
  <dc:description/>
  <cp:lastModifiedBy>Denys Khimii</cp:lastModifiedBy>
  <cp:revision>10</cp:revision>
  <dcterms:created xsi:type="dcterms:W3CDTF">2024-07-02T03:28:00Z</dcterms:created>
  <dcterms:modified xsi:type="dcterms:W3CDTF">2024-07-02T09:27:00Z</dcterms:modified>
</cp:coreProperties>
</file>